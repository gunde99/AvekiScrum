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BC86" w14:textId="05371419" w:rsidR="00F76C07" w:rsidRPr="00D76A53" w:rsidRDefault="002E666D" w:rsidP="00D57047">
      <w:pPr>
        <w:pStyle w:val="Rubrik1"/>
      </w:pPr>
      <w:r w:rsidRPr="00D76A53">
        <w:t>UPPGRADERING ENERGI- OCH VA-BANKEN 20</w:t>
      </w:r>
      <w:r w:rsidR="001531C0" w:rsidRPr="00D76A53">
        <w:t>2</w:t>
      </w:r>
      <w:r w:rsidR="0068749C">
        <w:t>6.1</w:t>
      </w:r>
      <w:r w:rsidR="00851E8A">
        <w:t xml:space="preserve"> (från produktversion #20260319.2)</w:t>
      </w:r>
    </w:p>
    <w:p w14:paraId="280F0128" w14:textId="6D458D01" w:rsidR="002D14BA" w:rsidRPr="00D76A53" w:rsidRDefault="00DB0D2B" w:rsidP="00D57047">
      <w:pPr>
        <w:pStyle w:val="Rubrik1"/>
      </w:pPr>
      <w:r w:rsidRPr="00D76A53">
        <w:t>Förutsättningar</w:t>
      </w:r>
    </w:p>
    <w:p w14:paraId="2A743DF5" w14:textId="6843D80A" w:rsidR="002D14BA" w:rsidRPr="00D76A53" w:rsidRDefault="002D14BA" w:rsidP="000843B7">
      <w:pPr>
        <w:pStyle w:val="Rubrik2"/>
      </w:pPr>
      <w:r w:rsidRPr="00D76A53">
        <w:t>Filöverföring</w:t>
      </w:r>
    </w:p>
    <w:p w14:paraId="118DD1AE" w14:textId="075583A8" w:rsidR="00510985" w:rsidRPr="00D76A53" w:rsidRDefault="00510985" w:rsidP="000843B7">
      <w:pPr>
        <w:pStyle w:val="Brdtext"/>
      </w:pPr>
      <w:r w:rsidRPr="00D76A53">
        <w:t>*) Ny version av filer</w:t>
      </w:r>
    </w:p>
    <w:tbl>
      <w:tblPr>
        <w:tblStyle w:val="Tabellrutnt"/>
        <w:tblW w:w="9247" w:type="dxa"/>
        <w:tblLayout w:type="fixed"/>
        <w:tblLook w:val="04A0" w:firstRow="1" w:lastRow="0" w:firstColumn="1" w:lastColumn="0" w:noHBand="0" w:noVBand="1"/>
      </w:tblPr>
      <w:tblGrid>
        <w:gridCol w:w="2609"/>
        <w:gridCol w:w="3969"/>
        <w:gridCol w:w="2669"/>
      </w:tblGrid>
      <w:tr w:rsidR="00510985" w:rsidRPr="00D76A53" w14:paraId="613152A7" w14:textId="77777777" w:rsidTr="00510985">
        <w:tc>
          <w:tcPr>
            <w:tcW w:w="26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1C8039" w14:textId="77777777" w:rsidR="00510985" w:rsidRPr="00D76A53" w:rsidRDefault="00510985" w:rsidP="007B4769">
            <w:pPr>
              <w:suppressAutoHyphens/>
              <w:rPr>
                <w:bCs/>
                <w:sz w:val="20"/>
                <w:szCs w:val="18"/>
              </w:rPr>
            </w:pPr>
            <w:r w:rsidRPr="00D76A53">
              <w:rPr>
                <w:sz w:val="20"/>
                <w:szCs w:val="18"/>
              </w:rPr>
              <w:t>Typ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6FE345" w14:textId="77777777" w:rsidR="00510985" w:rsidRPr="00D76A53" w:rsidRDefault="00510985" w:rsidP="007B4769">
            <w:pPr>
              <w:suppressAutoHyphens/>
              <w:rPr>
                <w:bCs/>
                <w:sz w:val="20"/>
                <w:szCs w:val="18"/>
              </w:rPr>
            </w:pPr>
            <w:r w:rsidRPr="00D76A53">
              <w:rPr>
                <w:sz w:val="20"/>
                <w:szCs w:val="18"/>
              </w:rPr>
              <w:t>Filsökväg</w:t>
            </w:r>
          </w:p>
        </w:tc>
        <w:tc>
          <w:tcPr>
            <w:tcW w:w="26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6EC2BC" w14:textId="77777777" w:rsidR="00510985" w:rsidRPr="00D76A53" w:rsidRDefault="00510985" w:rsidP="007B4769">
            <w:pPr>
              <w:suppressAutoHyphens/>
              <w:rPr>
                <w:bCs/>
                <w:sz w:val="20"/>
                <w:szCs w:val="18"/>
              </w:rPr>
            </w:pPr>
            <w:r w:rsidRPr="00D76A53">
              <w:rPr>
                <w:sz w:val="20"/>
                <w:szCs w:val="18"/>
              </w:rPr>
              <w:t>Kommentar</w:t>
            </w:r>
          </w:p>
        </w:tc>
      </w:tr>
      <w:tr w:rsidR="00510985" w:rsidRPr="00D76A53" w14:paraId="029AB0AA" w14:textId="77777777" w:rsidTr="00510985">
        <w:tc>
          <w:tcPr>
            <w:tcW w:w="2609" w:type="dxa"/>
            <w:tcBorders>
              <w:top w:val="single" w:sz="4" w:space="0" w:color="auto"/>
            </w:tcBorders>
            <w:vAlign w:val="bottom"/>
          </w:tcPr>
          <w:p w14:paraId="0173EBBA" w14:textId="1102F600" w:rsidR="00510985" w:rsidRPr="0068749C" w:rsidRDefault="00510985" w:rsidP="007B4769">
            <w:pPr>
              <w:suppressAutoHyphens/>
              <w:rPr>
                <w:sz w:val="20"/>
                <w:szCs w:val="18"/>
                <w:highlight w:val="yellow"/>
              </w:rPr>
            </w:pPr>
            <w:r w:rsidRPr="00E0166A">
              <w:rPr>
                <w:sz w:val="20"/>
                <w:szCs w:val="18"/>
              </w:rPr>
              <w:t>ODA-25.3-x64</w:t>
            </w:r>
          </w:p>
        </w:tc>
        <w:tc>
          <w:tcPr>
            <w:tcW w:w="3969" w:type="dxa"/>
            <w:tcBorders>
              <w:top w:val="single" w:sz="4" w:space="0" w:color="auto"/>
            </w:tcBorders>
            <w:vAlign w:val="bottom"/>
          </w:tcPr>
          <w:p w14:paraId="5726E934" w14:textId="77777777" w:rsidR="00510985" w:rsidRPr="0068749C" w:rsidRDefault="00510985" w:rsidP="007B4769">
            <w:pPr>
              <w:suppressAutoHyphens/>
              <w:rPr>
                <w:sz w:val="20"/>
                <w:szCs w:val="18"/>
                <w:highlight w:val="yellow"/>
              </w:rPr>
            </w:pPr>
            <w:r w:rsidRPr="004E1E1A">
              <w:rPr>
                <w:rStyle w:val="ui-provider"/>
                <w:sz w:val="20"/>
                <w:szCs w:val="18"/>
              </w:rPr>
              <w:t>G:\Utveckling\Aveki Libraries</w:t>
            </w:r>
            <w:r w:rsidRPr="004E1E1A">
              <w:rPr>
                <w:sz w:val="20"/>
                <w:szCs w:val="18"/>
              </w:rPr>
              <w:t>\</w:t>
            </w:r>
          </w:p>
        </w:tc>
        <w:tc>
          <w:tcPr>
            <w:tcW w:w="2669" w:type="dxa"/>
            <w:tcBorders>
              <w:top w:val="single" w:sz="4" w:space="0" w:color="auto"/>
            </w:tcBorders>
            <w:vAlign w:val="bottom"/>
          </w:tcPr>
          <w:p w14:paraId="0ACD574C" w14:textId="39A42B67" w:rsidR="00510985" w:rsidRPr="00D76A53" w:rsidRDefault="00510985" w:rsidP="007B4769">
            <w:pPr>
              <w:suppressAutoHyphens/>
              <w:rPr>
                <w:sz w:val="20"/>
                <w:szCs w:val="18"/>
              </w:rPr>
            </w:pPr>
          </w:p>
        </w:tc>
      </w:tr>
      <w:tr w:rsidR="001531C0" w:rsidRPr="00D76A53" w14:paraId="52AD9FF2" w14:textId="77777777" w:rsidTr="001531C0">
        <w:tc>
          <w:tcPr>
            <w:tcW w:w="2609" w:type="dxa"/>
            <w:tcBorders>
              <w:top w:val="single" w:sz="4" w:space="0" w:color="auto"/>
            </w:tcBorders>
          </w:tcPr>
          <w:p w14:paraId="6FF9F9E1" w14:textId="39208238" w:rsidR="001531C0" w:rsidRPr="0068749C" w:rsidRDefault="000F7D76" w:rsidP="001531C0">
            <w:pPr>
              <w:suppressAutoHyphens/>
              <w:rPr>
                <w:sz w:val="20"/>
                <w:szCs w:val="18"/>
                <w:highlight w:val="yellow"/>
              </w:rPr>
            </w:pPr>
            <w:r w:rsidRPr="00873E50">
              <w:rPr>
                <w:sz w:val="20"/>
                <w:szCs w:val="18"/>
              </w:rPr>
              <w:t>GDAL-3.</w:t>
            </w:r>
            <w:r w:rsidR="00311E59" w:rsidRPr="00873E50">
              <w:rPr>
                <w:sz w:val="20"/>
                <w:szCs w:val="18"/>
              </w:rPr>
              <w:t>1</w:t>
            </w:r>
            <w:r w:rsidR="004E1E1A" w:rsidRPr="00873E50">
              <w:rPr>
                <w:sz w:val="20"/>
                <w:szCs w:val="18"/>
              </w:rPr>
              <w:t>1</w:t>
            </w:r>
            <w:r w:rsidRPr="00873E50">
              <w:rPr>
                <w:sz w:val="20"/>
                <w:szCs w:val="18"/>
              </w:rPr>
              <w:t>-x64</w:t>
            </w:r>
            <w:r w:rsidR="00F900A7" w:rsidRPr="00873E50">
              <w:rPr>
                <w:sz w:val="20"/>
                <w:szCs w:val="18"/>
              </w:rPr>
              <w:t>*</w:t>
            </w: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63F42812" w14:textId="2F306334" w:rsidR="001531C0" w:rsidRPr="0068749C" w:rsidRDefault="001531C0" w:rsidP="001531C0">
            <w:pPr>
              <w:suppressAutoHyphens/>
              <w:rPr>
                <w:rStyle w:val="ui-provider"/>
                <w:sz w:val="20"/>
                <w:szCs w:val="18"/>
                <w:highlight w:val="yellow"/>
              </w:rPr>
            </w:pPr>
          </w:p>
        </w:tc>
        <w:tc>
          <w:tcPr>
            <w:tcW w:w="2669" w:type="dxa"/>
            <w:tcBorders>
              <w:top w:val="single" w:sz="4" w:space="0" w:color="auto"/>
            </w:tcBorders>
          </w:tcPr>
          <w:p w14:paraId="28B213C8" w14:textId="1B35051E" w:rsidR="001531C0" w:rsidRPr="00D76A53" w:rsidRDefault="004E1E1A" w:rsidP="001531C0">
            <w:pPr>
              <w:suppressAutoHyphens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Ingår i filer för VA-banken och läggs i egen sub-mapp.</w:t>
            </w:r>
          </w:p>
        </w:tc>
      </w:tr>
      <w:tr w:rsidR="00ED50FB" w:rsidRPr="00D76A53" w14:paraId="722A8536" w14:textId="77777777" w:rsidTr="00510985">
        <w:tc>
          <w:tcPr>
            <w:tcW w:w="2609" w:type="dxa"/>
          </w:tcPr>
          <w:p w14:paraId="21926EC6" w14:textId="31C42598" w:rsidR="00ED50FB" w:rsidRPr="00D76A53" w:rsidRDefault="00ED50FB" w:rsidP="007B4769">
            <w:pPr>
              <w:suppressAutoHyphens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GTrans</w:t>
            </w:r>
            <w:r w:rsidR="00F900A7">
              <w:rPr>
                <w:sz w:val="20"/>
                <w:szCs w:val="18"/>
              </w:rPr>
              <w:t>*</w:t>
            </w:r>
          </w:p>
        </w:tc>
        <w:tc>
          <w:tcPr>
            <w:tcW w:w="3969" w:type="dxa"/>
          </w:tcPr>
          <w:p w14:paraId="09B068D1" w14:textId="2FFB3F7F" w:rsidR="00ED50FB" w:rsidRPr="004F7B21" w:rsidRDefault="00ED50FB" w:rsidP="007B4769">
            <w:pPr>
              <w:suppressAutoHyphens/>
              <w:rPr>
                <w:rStyle w:val="ui-provider"/>
                <w:sz w:val="20"/>
                <w:szCs w:val="18"/>
                <w:lang w:val="en-GB"/>
              </w:rPr>
            </w:pPr>
            <w:r w:rsidRPr="00ED50FB">
              <w:rPr>
                <w:rStyle w:val="ui-provider"/>
                <w:sz w:val="20"/>
                <w:szCs w:val="18"/>
                <w:lang w:val="en-GB"/>
              </w:rPr>
              <w:t>G:\Produkter\Resurser\GTrans</w:t>
            </w:r>
          </w:p>
        </w:tc>
        <w:tc>
          <w:tcPr>
            <w:tcW w:w="2669" w:type="dxa"/>
          </w:tcPr>
          <w:p w14:paraId="77833CB2" w14:textId="32AE8DF6" w:rsidR="00F900A7" w:rsidRDefault="00FC6123" w:rsidP="0027457E">
            <w:pPr>
              <w:rPr>
                <w:sz w:val="20"/>
              </w:rPr>
            </w:pPr>
            <w:r>
              <w:rPr>
                <w:b/>
                <w:bCs/>
                <w:sz w:val="20"/>
              </w:rPr>
              <w:t>E</w:t>
            </w:r>
            <w:r w:rsidR="00F900A7" w:rsidRPr="00D07DF1">
              <w:rPr>
                <w:b/>
                <w:bCs/>
                <w:sz w:val="20"/>
              </w:rPr>
              <w:t>ndast</w:t>
            </w:r>
            <w:r w:rsidR="00F900A7">
              <w:rPr>
                <w:sz w:val="20"/>
              </w:rPr>
              <w:t xml:space="preserve"> </w:t>
            </w:r>
            <w:r w:rsidR="00F900A7" w:rsidRPr="00FC6123">
              <w:rPr>
                <w:b/>
                <w:bCs/>
                <w:sz w:val="20"/>
              </w:rPr>
              <w:t>kund</w:t>
            </w:r>
            <w:r>
              <w:rPr>
                <w:sz w:val="20"/>
              </w:rPr>
              <w:t xml:space="preserve"> =</w:t>
            </w:r>
            <w:r w:rsidR="00F900A7">
              <w:rPr>
                <w:sz w:val="20"/>
              </w:rPr>
              <w:t xml:space="preserve"> </w:t>
            </w:r>
            <w:r w:rsidR="00F900A7" w:rsidRPr="00D07DF1">
              <w:rPr>
                <w:b/>
                <w:bCs/>
                <w:sz w:val="20"/>
              </w:rPr>
              <w:t>VA-edit.</w:t>
            </w:r>
          </w:p>
          <w:p w14:paraId="14B2FDED" w14:textId="6F07E8ED" w:rsidR="00F900A7" w:rsidRDefault="00361EEB" w:rsidP="0027457E">
            <w:pPr>
              <w:rPr>
                <w:sz w:val="20"/>
              </w:rPr>
            </w:pPr>
            <w:r>
              <w:rPr>
                <w:sz w:val="20"/>
              </w:rPr>
              <w:t>---</w:t>
            </w:r>
            <w:r>
              <w:rPr>
                <w:sz w:val="20"/>
              </w:rPr>
              <w:br/>
            </w:r>
            <w:r w:rsidRPr="00FC6123">
              <w:rPr>
                <w:b/>
                <w:bCs/>
                <w:sz w:val="20"/>
              </w:rPr>
              <w:t>Fil .gdb</w:t>
            </w:r>
            <w:r>
              <w:rPr>
                <w:sz w:val="20"/>
              </w:rPr>
              <w:t xml:space="preserve"> kan behövas vitlistas av IT, om den inte följer med över.</w:t>
            </w:r>
          </w:p>
          <w:p w14:paraId="459D29A2" w14:textId="750531DF" w:rsidR="00361EEB" w:rsidRDefault="00361EEB" w:rsidP="0027457E">
            <w:pPr>
              <w:rPr>
                <w:sz w:val="20"/>
              </w:rPr>
            </w:pPr>
            <w:r>
              <w:rPr>
                <w:sz w:val="20"/>
              </w:rPr>
              <w:t>---</w:t>
            </w:r>
          </w:p>
          <w:p w14:paraId="3DEFE6A8" w14:textId="045122AE" w:rsidR="003624D2" w:rsidRDefault="00B9372C" w:rsidP="0027457E">
            <w:pPr>
              <w:rPr>
                <w:sz w:val="20"/>
              </w:rPr>
            </w:pPr>
            <w:r>
              <w:rPr>
                <w:sz w:val="20"/>
              </w:rPr>
              <w:t xml:space="preserve">Infördes reda i </w:t>
            </w:r>
            <w:r w:rsidR="00ED50FB">
              <w:rPr>
                <w:sz w:val="20"/>
              </w:rPr>
              <w:t>version 2025.1.9258.3</w:t>
            </w:r>
            <w:r w:rsidR="0027457E">
              <w:rPr>
                <w:sz w:val="20"/>
              </w:rPr>
              <w:t>.</w:t>
            </w:r>
          </w:p>
          <w:p w14:paraId="4FB1C6F5" w14:textId="0F466331" w:rsidR="00ED50FB" w:rsidRDefault="00ED50FB" w:rsidP="0027457E">
            <w:pPr>
              <w:rPr>
                <w:sz w:val="20"/>
              </w:rPr>
            </w:pPr>
          </w:p>
        </w:tc>
      </w:tr>
      <w:tr w:rsidR="00510985" w:rsidRPr="00890EB5" w14:paraId="08FE5CF6" w14:textId="77777777" w:rsidTr="00510985">
        <w:tc>
          <w:tcPr>
            <w:tcW w:w="2609" w:type="dxa"/>
          </w:tcPr>
          <w:p w14:paraId="77C03E1C" w14:textId="3E4B4FCF" w:rsidR="00510985" w:rsidRPr="00D76A53" w:rsidRDefault="00510985" w:rsidP="007B4769">
            <w:pPr>
              <w:suppressAutoHyphens/>
              <w:rPr>
                <w:sz w:val="20"/>
                <w:szCs w:val="18"/>
              </w:rPr>
            </w:pPr>
            <w:r w:rsidRPr="00D76A53">
              <w:rPr>
                <w:sz w:val="20"/>
                <w:szCs w:val="18"/>
              </w:rPr>
              <w:t>VA-banken*</w:t>
            </w:r>
          </w:p>
        </w:tc>
        <w:tc>
          <w:tcPr>
            <w:tcW w:w="3969" w:type="dxa"/>
          </w:tcPr>
          <w:p w14:paraId="251BACD6" w14:textId="0A462F27" w:rsidR="00510985" w:rsidRPr="00E0166A" w:rsidRDefault="00510985" w:rsidP="007B4769">
            <w:pPr>
              <w:suppressAutoHyphens/>
              <w:rPr>
                <w:sz w:val="20"/>
                <w:szCs w:val="18"/>
                <w:lang w:val="en-GB"/>
              </w:rPr>
            </w:pPr>
            <w:r w:rsidRPr="00E0166A">
              <w:rPr>
                <w:rStyle w:val="ui-provider"/>
                <w:sz w:val="20"/>
                <w:szCs w:val="18"/>
                <w:lang w:val="en-GB"/>
              </w:rPr>
              <w:t>\\AVEKIAPP002\Builds\VA-banken\release\202</w:t>
            </w:r>
            <w:r w:rsidR="004E1E1A" w:rsidRPr="00E0166A">
              <w:rPr>
                <w:rStyle w:val="ui-provider"/>
                <w:sz w:val="20"/>
                <w:szCs w:val="18"/>
                <w:lang w:val="en-GB"/>
              </w:rPr>
              <w:t>6</w:t>
            </w:r>
            <w:r w:rsidR="001531C0" w:rsidRPr="00E0166A">
              <w:rPr>
                <w:rStyle w:val="ui-provider"/>
                <w:sz w:val="20"/>
                <w:szCs w:val="18"/>
                <w:lang w:val="en-GB"/>
              </w:rPr>
              <w:t>.</w:t>
            </w:r>
            <w:r w:rsidR="0068749C" w:rsidRPr="00E0166A">
              <w:rPr>
                <w:rStyle w:val="ui-provider"/>
                <w:sz w:val="20"/>
                <w:szCs w:val="18"/>
                <w:lang w:val="en-GB"/>
              </w:rPr>
              <w:t>1</w:t>
            </w:r>
          </w:p>
        </w:tc>
        <w:tc>
          <w:tcPr>
            <w:tcW w:w="2669" w:type="dxa"/>
          </w:tcPr>
          <w:p w14:paraId="31C2608A" w14:textId="418B8EFC" w:rsidR="00510985" w:rsidRPr="00802612" w:rsidRDefault="00510985" w:rsidP="00311E59">
            <w:pPr>
              <w:jc w:val="both"/>
              <w:rPr>
                <w:sz w:val="20"/>
                <w:lang w:val="en-GB"/>
              </w:rPr>
            </w:pPr>
          </w:p>
        </w:tc>
      </w:tr>
      <w:tr w:rsidR="00510985" w:rsidRPr="00D76A53" w14:paraId="42092F10" w14:textId="77777777" w:rsidTr="00510985">
        <w:trPr>
          <w:trHeight w:val="513"/>
        </w:trPr>
        <w:tc>
          <w:tcPr>
            <w:tcW w:w="2609" w:type="dxa"/>
          </w:tcPr>
          <w:p w14:paraId="5C644022" w14:textId="71F0CB44" w:rsidR="00510985" w:rsidRPr="00D76A53" w:rsidRDefault="00510985" w:rsidP="007B4769">
            <w:pPr>
              <w:suppressAutoHyphens/>
              <w:rPr>
                <w:sz w:val="20"/>
                <w:szCs w:val="18"/>
              </w:rPr>
            </w:pPr>
            <w:r w:rsidRPr="00D76A53">
              <w:rPr>
                <w:sz w:val="20"/>
                <w:szCs w:val="18"/>
              </w:rPr>
              <w:t>myCartaComposer*</w:t>
            </w:r>
          </w:p>
        </w:tc>
        <w:tc>
          <w:tcPr>
            <w:tcW w:w="3969" w:type="dxa"/>
          </w:tcPr>
          <w:p w14:paraId="0CFD4BBF" w14:textId="0E3ADF1C" w:rsidR="00510985" w:rsidRPr="00E0166A" w:rsidRDefault="00510985" w:rsidP="007B4769">
            <w:pPr>
              <w:suppressAutoHyphens/>
              <w:rPr>
                <w:rStyle w:val="ui-provider"/>
                <w:sz w:val="20"/>
                <w:szCs w:val="18"/>
              </w:rPr>
            </w:pPr>
            <w:r w:rsidRPr="00E0166A">
              <w:rPr>
                <w:rStyle w:val="ui-provider"/>
                <w:sz w:val="20"/>
                <w:szCs w:val="18"/>
              </w:rPr>
              <w:t>\\AVEKIAPP002\</w:t>
            </w:r>
            <w:r w:rsidR="009423CF" w:rsidRPr="00E0166A">
              <w:rPr>
                <w:rStyle w:val="ui-provider"/>
                <w:sz w:val="20"/>
                <w:szCs w:val="18"/>
              </w:rPr>
              <w:t xml:space="preserve"> </w:t>
            </w:r>
            <w:r w:rsidRPr="00E0166A">
              <w:rPr>
                <w:rStyle w:val="ui-provider"/>
                <w:sz w:val="20"/>
                <w:szCs w:val="18"/>
              </w:rPr>
              <w:t>myCarta</w:t>
            </w:r>
            <w:r w:rsidR="009423CF" w:rsidRPr="00E0166A">
              <w:rPr>
                <w:rStyle w:val="ui-provider"/>
                <w:sz w:val="20"/>
                <w:szCs w:val="18"/>
              </w:rPr>
              <w:t>.</w:t>
            </w:r>
            <w:r w:rsidRPr="00E0166A">
              <w:rPr>
                <w:rStyle w:val="ui-provider"/>
                <w:sz w:val="20"/>
                <w:szCs w:val="18"/>
              </w:rPr>
              <w:t>Composer\release\202</w:t>
            </w:r>
            <w:r w:rsidR="0068749C" w:rsidRPr="00E0166A">
              <w:rPr>
                <w:rStyle w:val="ui-provider"/>
                <w:sz w:val="20"/>
                <w:szCs w:val="18"/>
              </w:rPr>
              <w:t>6.1</w:t>
            </w:r>
            <w:r w:rsidR="009423CF" w:rsidRPr="00E0166A">
              <w:rPr>
                <w:rStyle w:val="ui-provider"/>
                <w:sz w:val="20"/>
                <w:szCs w:val="18"/>
              </w:rPr>
              <w:t>\</w:t>
            </w:r>
          </w:p>
        </w:tc>
        <w:tc>
          <w:tcPr>
            <w:tcW w:w="2669" w:type="dxa"/>
          </w:tcPr>
          <w:p w14:paraId="6C4F875F" w14:textId="77777777" w:rsidR="00510985" w:rsidRPr="00D76A53" w:rsidRDefault="00510985" w:rsidP="007B4769">
            <w:pPr>
              <w:suppressAutoHyphens/>
              <w:rPr>
                <w:sz w:val="20"/>
                <w:szCs w:val="18"/>
              </w:rPr>
            </w:pPr>
          </w:p>
        </w:tc>
      </w:tr>
    </w:tbl>
    <w:p w14:paraId="0E0C52CE" w14:textId="77777777" w:rsidR="00510985" w:rsidRDefault="00510985" w:rsidP="00CE0826"/>
    <w:p w14:paraId="574C8A89" w14:textId="4D860B51" w:rsidR="00BA1419" w:rsidRDefault="00BA1419" w:rsidP="00CE0826">
      <w:r>
        <w:t>Resursfiler och katalogen GTrans – placeras så att den följer med ut i klientinstallation (C:\) hos kund. Konfigurationsmall har tillför</w:t>
      </w:r>
      <w:r w:rsidR="00FC6123">
        <w:t>t</w:t>
      </w:r>
      <w:r>
        <w:t>s två inställningar finns deklarerade i myCartaConfigurationsGrup. Dessa måste peka ut två kataloger.</w:t>
      </w:r>
    </w:p>
    <w:p w14:paraId="75AA7ACB" w14:textId="77777777" w:rsidR="00BA1419" w:rsidRDefault="00BA1419" w:rsidP="00CE0826"/>
    <w:p w14:paraId="0B8E7368" w14:textId="4644368E" w:rsidR="002D14BA" w:rsidRPr="00D76A53" w:rsidRDefault="002D14BA" w:rsidP="000843B7">
      <w:pPr>
        <w:pStyle w:val="Rubrik2"/>
      </w:pPr>
      <w:r w:rsidRPr="00D76A53">
        <w:t>Prioriteringsordning vid uppgradering</w:t>
      </w:r>
    </w:p>
    <w:p w14:paraId="6D92920E" w14:textId="6C12E230" w:rsidR="00510985" w:rsidRDefault="00510985" w:rsidP="005812EC">
      <w:pPr>
        <w:pStyle w:val="Liststycke"/>
      </w:pPr>
      <w:r w:rsidRPr="00D76A53">
        <w:t>VA-banken Desktop</w:t>
      </w:r>
    </w:p>
    <w:p w14:paraId="3771B6B4" w14:textId="52C54338" w:rsidR="00F73372" w:rsidRPr="00D76A53" w:rsidRDefault="00F73372" w:rsidP="005812EC">
      <w:pPr>
        <w:pStyle w:val="Liststycke"/>
      </w:pPr>
      <w:r>
        <w:t xml:space="preserve">Innan uppgradering påbörjas, läs avsnitt ”Systeminställningsfil” – </w:t>
      </w:r>
      <w:r w:rsidR="00E14A5F">
        <w:t xml:space="preserve">ta </w:t>
      </w:r>
      <w:r>
        <w:t>backup</w:t>
      </w:r>
    </w:p>
    <w:p w14:paraId="2AFA0971" w14:textId="77777777" w:rsidR="00510985" w:rsidRPr="00D76A53" w:rsidRDefault="00510985" w:rsidP="005812EC">
      <w:pPr>
        <w:pStyle w:val="Liststycke"/>
      </w:pPr>
      <w:r w:rsidRPr="00D76A53">
        <w:t>myCarta Composer</w:t>
      </w:r>
    </w:p>
    <w:p w14:paraId="5548EC52" w14:textId="492F8917" w:rsidR="00510985" w:rsidRPr="002E50C6" w:rsidRDefault="00303F0E" w:rsidP="005812EC">
      <w:pPr>
        <w:pStyle w:val="Liststycke"/>
        <w:rPr>
          <w:lang w:val="en-US"/>
        </w:rPr>
      </w:pPr>
      <w:r>
        <w:rPr>
          <w:lang w:val="en-US"/>
        </w:rPr>
        <w:t>GO-appar (</w:t>
      </w:r>
      <w:r w:rsidR="00510985" w:rsidRPr="002E50C6">
        <w:rPr>
          <w:lang w:val="en-US"/>
        </w:rPr>
        <w:t>VA-banken GO</w:t>
      </w:r>
      <w:r>
        <w:rPr>
          <w:lang w:val="en-US"/>
        </w:rPr>
        <w:t>, Invent GO, Energi GO)</w:t>
      </w:r>
    </w:p>
    <w:p w14:paraId="699EEF70" w14:textId="1E19134D" w:rsidR="00510985" w:rsidRPr="00D76A53" w:rsidRDefault="00510985" w:rsidP="005812EC">
      <w:pPr>
        <w:pStyle w:val="Liststycke"/>
      </w:pPr>
      <w:r w:rsidRPr="00D76A53">
        <w:t>VA-</w:t>
      </w:r>
      <w:r w:rsidR="00311E59">
        <w:t>trans (o</w:t>
      </w:r>
      <w:r w:rsidRPr="00D76A53">
        <w:t>ffline)</w:t>
      </w:r>
    </w:p>
    <w:p w14:paraId="115479E0" w14:textId="5CB207D0" w:rsidR="00510985" w:rsidRDefault="00510985" w:rsidP="005812EC">
      <w:pPr>
        <w:pStyle w:val="Liststycke"/>
      </w:pPr>
      <w:r w:rsidRPr="00D76A53">
        <w:t>Fristående program myCarta Loader / Analys m.fl.</w:t>
      </w:r>
    </w:p>
    <w:p w14:paraId="3B9F39F6" w14:textId="77777777" w:rsidR="004E1E1A" w:rsidRDefault="004E1E1A">
      <w:pPr>
        <w:rPr>
          <w:rFonts w:cs="Arial"/>
          <w:b/>
          <w:bCs/>
          <w:sz w:val="36"/>
          <w:szCs w:val="40"/>
        </w:rPr>
      </w:pPr>
      <w:r>
        <w:br w:type="page"/>
      </w:r>
    </w:p>
    <w:p w14:paraId="738F7B7E" w14:textId="5C120D90" w:rsidR="002D14BA" w:rsidRPr="00D76A53" w:rsidRDefault="00DB0D2B" w:rsidP="00D57047">
      <w:pPr>
        <w:pStyle w:val="Rubrik1"/>
      </w:pPr>
      <w:r w:rsidRPr="00D76A53">
        <w:lastRenderedPageBreak/>
        <w:t>Anpassning av filer</w:t>
      </w:r>
    </w:p>
    <w:p w14:paraId="77087C2C" w14:textId="08EFD21C" w:rsidR="002D14BA" w:rsidRPr="00D76A53" w:rsidRDefault="002D14BA" w:rsidP="000843B7">
      <w:pPr>
        <w:pStyle w:val="Rubrik2"/>
      </w:pPr>
      <w:r w:rsidRPr="00D76A53">
        <w:t>Konfigurationsfil</w:t>
      </w:r>
    </w:p>
    <w:p w14:paraId="61730FC9" w14:textId="47264E46" w:rsidR="00213948" w:rsidRPr="00D76A53" w:rsidRDefault="00213948" w:rsidP="00A537F5">
      <w:pPr>
        <w:pStyle w:val="Rubrik3"/>
      </w:pPr>
      <w:r w:rsidRPr="00D76A53">
        <w:t>Syfte</w:t>
      </w:r>
    </w:p>
    <w:p w14:paraId="40951CB2" w14:textId="136998FF" w:rsidR="00213948" w:rsidRDefault="00213948" w:rsidP="00213948">
      <w:pPr>
        <w:rPr>
          <w:i/>
          <w:iCs/>
        </w:rPr>
      </w:pPr>
      <w:r w:rsidRPr="00D76A53">
        <w:rPr>
          <w:i/>
          <w:iCs/>
        </w:rPr>
        <w:t>Uppsättning av ny konfigurationsfil utifrån redan tidigare angivna uppgifter i föregående huvudversions fil.</w:t>
      </w:r>
      <w:r w:rsidR="00D76A53" w:rsidRPr="00D76A53">
        <w:rPr>
          <w:i/>
          <w:iCs/>
        </w:rPr>
        <w:t xml:space="preserve"> </w:t>
      </w:r>
      <w:r w:rsidR="00D818A1">
        <w:rPr>
          <w:i/>
          <w:iCs/>
        </w:rPr>
        <w:t>Resursfiler ska pekas ut om kund har modul VA-edit då Gtrans numera ingår.</w:t>
      </w:r>
    </w:p>
    <w:p w14:paraId="69396C05" w14:textId="657C0259" w:rsidR="000621F4" w:rsidRPr="00D76A53" w:rsidRDefault="000621F4" w:rsidP="00A537F5">
      <w:pPr>
        <w:pStyle w:val="Rubrik3"/>
      </w:pPr>
      <w:r w:rsidRPr="00D76A53">
        <w:t>Instruktion</w:t>
      </w:r>
    </w:p>
    <w:p w14:paraId="61B696B9" w14:textId="46551A8A" w:rsidR="00D818A1" w:rsidRDefault="000621F4" w:rsidP="00ED50FB">
      <w:r w:rsidRPr="00D76A53">
        <w:t>A</w:t>
      </w:r>
      <w:r w:rsidR="009710F2">
        <w:t>npassa och a</w:t>
      </w:r>
      <w:r w:rsidRPr="00D76A53">
        <w:t xml:space="preserve">nvänd </w:t>
      </w:r>
      <w:r w:rsidRPr="00D76A53">
        <w:rPr>
          <w:i/>
          <w:iCs/>
          <w:color w:val="2F5496" w:themeColor="accent1" w:themeShade="BF"/>
        </w:rPr>
        <w:t>Vabanken4.Mall.</w:t>
      </w:r>
      <w:r w:rsidR="00F900A7">
        <w:rPr>
          <w:i/>
          <w:iCs/>
          <w:color w:val="2F5496" w:themeColor="accent1" w:themeShade="BF"/>
        </w:rPr>
        <w:t>dll</w:t>
      </w:r>
      <w:r w:rsidRPr="00D76A53">
        <w:rPr>
          <w:i/>
          <w:iCs/>
          <w:color w:val="2F5496" w:themeColor="accent1" w:themeShade="BF"/>
        </w:rPr>
        <w:t>.config</w:t>
      </w:r>
      <w:r w:rsidRPr="00D76A53">
        <w:rPr>
          <w:color w:val="2F5496" w:themeColor="accent1" w:themeShade="BF"/>
        </w:rPr>
        <w:t xml:space="preserve"> </w:t>
      </w:r>
      <w:r w:rsidRPr="00D76A53">
        <w:t xml:space="preserve">och kopiera över </w:t>
      </w:r>
      <w:r w:rsidR="0068749C">
        <w:t>inställningar</w:t>
      </w:r>
      <w:r w:rsidRPr="00D76A53">
        <w:t>.</w:t>
      </w:r>
    </w:p>
    <w:p w14:paraId="7116243B" w14:textId="77777777" w:rsidR="00D818A1" w:rsidRDefault="00D818A1" w:rsidP="00ED50FB"/>
    <w:p w14:paraId="526A79B5" w14:textId="49E80D27" w:rsidR="00C52271" w:rsidRDefault="00D818A1" w:rsidP="00485E91">
      <w:r>
        <w:t>När systemet startar korrekt – radera äldre konfigurationsfil så att det inte finns tillgänglig längre.</w:t>
      </w:r>
    </w:p>
    <w:p w14:paraId="2C78CEA8" w14:textId="77777777" w:rsidR="00D818A1" w:rsidRDefault="00D818A1" w:rsidP="00485E91"/>
    <w:p w14:paraId="214F43D1" w14:textId="48D483D1" w:rsidR="00DA0C91" w:rsidRPr="00D76A53" w:rsidRDefault="00DA0C91" w:rsidP="000843B7">
      <w:pPr>
        <w:pStyle w:val="Rubrik2"/>
      </w:pPr>
      <w:r w:rsidRPr="00D76A53">
        <w:t>myCarta Composer - licensfiler</w:t>
      </w:r>
    </w:p>
    <w:p w14:paraId="78E96CE2" w14:textId="77777777" w:rsidR="00DA0C91" w:rsidRPr="00D76A53" w:rsidRDefault="00DA0C91" w:rsidP="00A537F5">
      <w:pPr>
        <w:pStyle w:val="Rubrik3"/>
      </w:pPr>
      <w:r w:rsidRPr="00D76A53">
        <w:t>Syfte</w:t>
      </w:r>
    </w:p>
    <w:p w14:paraId="59FE614E" w14:textId="55AC3B9E" w:rsidR="00DA0C91" w:rsidRPr="0068749C" w:rsidRDefault="00043278" w:rsidP="000843B7">
      <w:pPr>
        <w:pStyle w:val="Brdtext"/>
        <w:rPr>
          <w:i/>
          <w:iCs/>
        </w:rPr>
      </w:pPr>
      <w:r w:rsidRPr="0068749C">
        <w:rPr>
          <w:i/>
          <w:iCs/>
        </w:rPr>
        <w:t>Används för att kunna starta program.</w:t>
      </w:r>
    </w:p>
    <w:p w14:paraId="2E0310A4" w14:textId="77777777" w:rsidR="00DA0C91" w:rsidRPr="00D76A53" w:rsidRDefault="00DA0C91" w:rsidP="00A537F5">
      <w:pPr>
        <w:pStyle w:val="Rubrik3"/>
      </w:pPr>
      <w:r w:rsidRPr="00D76A53">
        <w:t>Instruktion</w:t>
      </w:r>
    </w:p>
    <w:p w14:paraId="556DE7F3" w14:textId="37187639" w:rsidR="00DA0C91" w:rsidRDefault="00B9372C" w:rsidP="00DA0C91">
      <w:r w:rsidRPr="00043278">
        <w:t xml:space="preserve">Använd </w:t>
      </w:r>
      <w:r w:rsidR="00043278" w:rsidRPr="007C1526">
        <w:rPr>
          <w:i/>
          <w:iCs/>
        </w:rPr>
        <w:t>Composer.licx</w:t>
      </w:r>
      <w:r w:rsidR="00043278" w:rsidRPr="00043278">
        <w:t xml:space="preserve"> eller </w:t>
      </w:r>
      <w:r w:rsidR="00043278" w:rsidRPr="007C1526">
        <w:rPr>
          <w:i/>
          <w:iCs/>
        </w:rPr>
        <w:t>ComposerDWG.licx</w:t>
      </w:r>
      <w:r w:rsidR="00043278" w:rsidRPr="00043278">
        <w:t xml:space="preserve"> finns </w:t>
      </w:r>
      <w:r w:rsidR="007C1526">
        <w:t>redan</w:t>
      </w:r>
      <w:r w:rsidR="00043278">
        <w:t xml:space="preserve"> i uppsättning </w:t>
      </w:r>
      <w:r w:rsidR="007C1526">
        <w:t>hos kund</w:t>
      </w:r>
      <w:r w:rsidR="00043278">
        <w:t>.</w:t>
      </w:r>
    </w:p>
    <w:p w14:paraId="6295D125" w14:textId="78AE38D0" w:rsidR="007C1526" w:rsidRPr="00043278" w:rsidRDefault="007C1526" w:rsidP="00DA0C91">
      <w:r>
        <w:t>Om det inte startar – använd vårt nya interna krypteringsprogram.</w:t>
      </w:r>
    </w:p>
    <w:p w14:paraId="6B8B7E8E" w14:textId="77777777" w:rsidR="00DA0C91" w:rsidRPr="00043278" w:rsidRDefault="00DA0C91" w:rsidP="00213948"/>
    <w:p w14:paraId="728F372C" w14:textId="1538F86F" w:rsidR="00FE5D26" w:rsidRPr="00D76A53" w:rsidRDefault="00FE5D26" w:rsidP="000843B7">
      <w:pPr>
        <w:pStyle w:val="Rubrik2"/>
      </w:pPr>
      <w:r w:rsidRPr="000724E7">
        <w:t>Systeminställningsfil</w:t>
      </w:r>
    </w:p>
    <w:p w14:paraId="214C1CDD" w14:textId="77777777" w:rsidR="00FE5D26" w:rsidRDefault="00FE5D26" w:rsidP="00A537F5">
      <w:pPr>
        <w:pStyle w:val="Rubrik3"/>
      </w:pPr>
      <w:r w:rsidRPr="00D76A53">
        <w:t>Syfte</w:t>
      </w:r>
    </w:p>
    <w:p w14:paraId="6F4DFD62" w14:textId="4908F4B0" w:rsidR="00E16DD1" w:rsidRPr="002B1236" w:rsidRDefault="00043278" w:rsidP="000843B7">
      <w:pPr>
        <w:pStyle w:val="Brdtext"/>
        <w:rPr>
          <w:i/>
          <w:iCs/>
        </w:rPr>
      </w:pPr>
      <w:r w:rsidRPr="002B1236">
        <w:rPr>
          <w:i/>
          <w:iCs/>
        </w:rPr>
        <w:t>Filen innehåller alla de inställningar som återfinns i verktyget Systeminställningar i desktop.</w:t>
      </w:r>
    </w:p>
    <w:p w14:paraId="16CB0BC2" w14:textId="1803EC99" w:rsidR="00FE5D26" w:rsidRPr="00D76A53" w:rsidRDefault="00FE5D26" w:rsidP="00A537F5">
      <w:pPr>
        <w:pStyle w:val="Rubrik3"/>
      </w:pPr>
      <w:r w:rsidRPr="00D76A53">
        <w:t>Instruktion</w:t>
      </w:r>
    </w:p>
    <w:p w14:paraId="2F2070E3" w14:textId="3844BED4" w:rsidR="00F73372" w:rsidRDefault="00043278" w:rsidP="000843B7">
      <w:pPr>
        <w:pStyle w:val="Brdtext"/>
      </w:pPr>
      <w:r>
        <w:t xml:space="preserve">Ta en </w:t>
      </w:r>
      <w:r w:rsidRPr="00C648A8">
        <w:rPr>
          <w:b/>
        </w:rPr>
        <w:t>backup av fil</w:t>
      </w:r>
      <w:r>
        <w:t xml:space="preserve"> och döp vid annat namn</w:t>
      </w:r>
      <w:r w:rsidR="00C648A8">
        <w:t xml:space="preserve"> innan uppgradering</w:t>
      </w:r>
      <w:r>
        <w:t>.</w:t>
      </w:r>
    </w:p>
    <w:p w14:paraId="04647433" w14:textId="77777777" w:rsidR="009705AB" w:rsidRDefault="009705AB">
      <w:pPr>
        <w:rPr>
          <w:rFonts w:ascii="TT Norms Pro Medium" w:hAnsi="TT Norms Pro Medium" w:cs="Calibri"/>
          <w:sz w:val="28"/>
          <w:szCs w:val="22"/>
        </w:rPr>
      </w:pPr>
      <w:r>
        <w:br w:type="page"/>
      </w:r>
    </w:p>
    <w:p w14:paraId="77D6D8A6" w14:textId="384684E1" w:rsidR="00BF767B" w:rsidRPr="00D76A53" w:rsidRDefault="00BF767B" w:rsidP="00BF767B">
      <w:pPr>
        <w:pStyle w:val="Rubrik2"/>
      </w:pPr>
      <w:bookmarkStart w:id="0" w:name="_Hlk221870680"/>
      <w:r>
        <w:lastRenderedPageBreak/>
        <w:t>Mappen Settings – städa och ordna</w:t>
      </w:r>
    </w:p>
    <w:p w14:paraId="084246D4" w14:textId="77777777" w:rsidR="00BF767B" w:rsidRDefault="00BF767B" w:rsidP="00A537F5">
      <w:pPr>
        <w:pStyle w:val="Rubrik3"/>
      </w:pPr>
      <w:r w:rsidRPr="00D76A53">
        <w:t>Syfte</w:t>
      </w:r>
    </w:p>
    <w:p w14:paraId="59BBBA92" w14:textId="77777777" w:rsidR="00A67BED" w:rsidRDefault="00BF767B" w:rsidP="00BF767B">
      <w:pPr>
        <w:pStyle w:val="Brdtext"/>
        <w:rPr>
          <w:i/>
          <w:iCs/>
        </w:rPr>
      </w:pPr>
      <w:r>
        <w:rPr>
          <w:i/>
          <w:iCs/>
        </w:rPr>
        <w:t>Det kan hos vissa kunder finnas oordning av systemfiler. Vi avser att kontrollera, om så är fallet och vid behov städa i katalogen Settings.</w:t>
      </w:r>
      <w:r w:rsidR="00A01C4D">
        <w:rPr>
          <w:i/>
          <w:iCs/>
        </w:rPr>
        <w:t xml:space="preserve"> Nedan instruktion gäller om du har Internetaccess och kan logga in som Aveki Admin.</w:t>
      </w:r>
    </w:p>
    <w:p w14:paraId="71A3E37E" w14:textId="082265BA" w:rsidR="00BF767B" w:rsidRPr="002B1236" w:rsidRDefault="00A67BED" w:rsidP="00BF767B">
      <w:pPr>
        <w:pStyle w:val="Brdtext"/>
        <w:rPr>
          <w:i/>
          <w:iCs/>
        </w:rPr>
      </w:pPr>
      <w:r>
        <w:rPr>
          <w:i/>
          <w:iCs/>
        </w:rPr>
        <w:t xml:space="preserve">Om InternetAccess saknas och du INTE kan logga in som Aveki Admin, läs </w:t>
      </w:r>
      <w:hyperlink r:id="rId7" w:history="1">
        <w:r w:rsidRPr="00A67BED">
          <w:rPr>
            <w:rStyle w:val="Hyperlnk"/>
            <w:i/>
            <w:iCs/>
          </w:rPr>
          <w:t>Bilaga_2026.1 Settings städa (ej Internet - Aveki Admin).docx</w:t>
        </w:r>
      </w:hyperlink>
      <w:r w:rsidR="009705AB">
        <w:rPr>
          <w:i/>
          <w:iCs/>
        </w:rPr>
        <w:br/>
      </w:r>
      <w:bookmarkEnd w:id="0"/>
      <w:r w:rsidR="009705AB">
        <w:rPr>
          <w:i/>
          <w:iCs/>
        </w:rPr>
        <w:br/>
      </w:r>
      <w:r w:rsidR="009705AB" w:rsidRPr="00901F4E">
        <w:rPr>
          <w:i/>
          <w:iCs/>
          <w:sz w:val="20"/>
          <w:szCs w:val="20"/>
          <w:u w:val="single"/>
        </w:rPr>
        <w:t>Exempel på ostädad Settings:</w:t>
      </w:r>
      <w:r w:rsidR="009705AB">
        <w:rPr>
          <w:i/>
          <w:iCs/>
        </w:rPr>
        <w:br/>
      </w:r>
      <w:r w:rsidR="00A16F6C" w:rsidRPr="00A16F6C">
        <w:rPr>
          <w:i/>
          <w:iCs/>
          <w:noProof/>
        </w:rPr>
        <w:drawing>
          <wp:inline distT="0" distB="0" distL="0" distR="0" wp14:anchorId="7A305BCC" wp14:editId="32E09550">
            <wp:extent cx="1371600" cy="2936837"/>
            <wp:effectExtent l="19050" t="19050" r="19050" b="16510"/>
            <wp:docPr id="2119316098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6098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4542" cy="29431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5B469F" w14:textId="77777777" w:rsidR="00BF767B" w:rsidRPr="00D76A53" w:rsidRDefault="00BF767B" w:rsidP="00A537F5">
      <w:pPr>
        <w:pStyle w:val="Rubrik3"/>
      </w:pPr>
      <w:r w:rsidRPr="00D76A53">
        <w:t>Instruktion</w:t>
      </w:r>
    </w:p>
    <w:p w14:paraId="79E4386C" w14:textId="359D904B" w:rsidR="00901F4E" w:rsidRPr="00A537F5" w:rsidRDefault="00A537F5" w:rsidP="00901F4E">
      <w:pPr>
        <w:pStyle w:val="Brdtext"/>
        <w:rPr>
          <w:i/>
          <w:iCs/>
          <w:u w:val="single"/>
        </w:rPr>
      </w:pPr>
      <w:r w:rsidRPr="00A537F5">
        <w:rPr>
          <w:b/>
          <w:bCs w:val="0"/>
          <w:u w:val="single"/>
        </w:rPr>
        <w:t xml:space="preserve">Om </w:t>
      </w:r>
      <w:r w:rsidR="00BF767B" w:rsidRPr="00A537F5">
        <w:rPr>
          <w:b/>
          <w:bCs w:val="0"/>
          <w:u w:val="single"/>
        </w:rPr>
        <w:t xml:space="preserve">kund </w:t>
      </w:r>
      <w:r w:rsidRPr="00A537F5">
        <w:rPr>
          <w:b/>
          <w:bCs w:val="0"/>
          <w:u w:val="single"/>
        </w:rPr>
        <w:t xml:space="preserve">är </w:t>
      </w:r>
      <w:r w:rsidR="00BF767B" w:rsidRPr="00A537F5">
        <w:rPr>
          <w:b/>
          <w:bCs w:val="0"/>
          <w:u w:val="single"/>
        </w:rPr>
        <w:t>en enskild kommun/kommunalt bolag</w:t>
      </w:r>
    </w:p>
    <w:p w14:paraId="2E21DBA0" w14:textId="16731E55" w:rsidR="00901F4E" w:rsidRDefault="00901F4E" w:rsidP="00901F4E">
      <w:pPr>
        <w:pStyle w:val="Brdtext"/>
      </w:pPr>
      <w:r w:rsidRPr="00A537F5">
        <w:t>Förutsättning</w:t>
      </w:r>
      <w:r w:rsidRPr="0011526E">
        <w:rPr>
          <w:i/>
          <w:iCs/>
          <w:u w:val="single"/>
        </w:rPr>
        <w:t>:</w:t>
      </w:r>
      <w:r w:rsidRPr="00901F4E">
        <w:rPr>
          <w:i/>
          <w:iCs/>
        </w:rPr>
        <w:t xml:space="preserve"> </w:t>
      </w:r>
      <w:r w:rsidR="00A537F5" w:rsidRPr="00A537F5">
        <w:t>I</w:t>
      </w:r>
      <w:r w:rsidRPr="00A537F5">
        <w:t xml:space="preserve">nternetaccess </w:t>
      </w:r>
      <w:r w:rsidR="00A537F5" w:rsidRPr="00A537F5">
        <w:t xml:space="preserve">finns </w:t>
      </w:r>
      <w:r w:rsidRPr="00A537F5">
        <w:t>och kan logga in som Aveki Admin</w:t>
      </w:r>
      <w:r w:rsidR="00A16F6C">
        <w:rPr>
          <w:b/>
          <w:bCs w:val="0"/>
        </w:rPr>
        <w:br/>
      </w:r>
      <w:r w:rsidR="00A16F6C">
        <w:rPr>
          <w:b/>
          <w:bCs w:val="0"/>
        </w:rPr>
        <w:br/>
      </w:r>
      <w:r w:rsidR="0031353B">
        <w:rPr>
          <w:b/>
          <w:bCs w:val="0"/>
          <w:sz w:val="20"/>
          <w:szCs w:val="20"/>
        </w:rPr>
        <w:t>Kontroll</w:t>
      </w:r>
      <w:r w:rsidRPr="00A16F6C">
        <w:rPr>
          <w:b/>
          <w:bCs w:val="0"/>
          <w:sz w:val="20"/>
          <w:szCs w:val="20"/>
        </w:rPr>
        <w:t xml:space="preserve"> 1: Har kund ingen sub-mapp och alla filer ligger direkt i </w:t>
      </w:r>
      <w:r w:rsidR="0031353B">
        <w:rPr>
          <w:b/>
          <w:bCs w:val="0"/>
          <w:sz w:val="20"/>
          <w:szCs w:val="20"/>
        </w:rPr>
        <w:t>S</w:t>
      </w:r>
      <w:r w:rsidRPr="00A16F6C">
        <w:rPr>
          <w:b/>
          <w:bCs w:val="0"/>
          <w:sz w:val="20"/>
          <w:szCs w:val="20"/>
        </w:rPr>
        <w:t>ettings?</w:t>
      </w:r>
    </w:p>
    <w:p w14:paraId="2803E660" w14:textId="77777777" w:rsidR="007539E2" w:rsidRPr="007539E2" w:rsidRDefault="007539E2" w:rsidP="007539E2">
      <w:pPr>
        <w:pStyle w:val="Brdtext"/>
        <w:numPr>
          <w:ilvl w:val="0"/>
          <w:numId w:val="22"/>
        </w:numPr>
        <w:rPr>
          <w:sz w:val="20"/>
          <w:szCs w:val="20"/>
        </w:rPr>
      </w:pPr>
      <w:r w:rsidRPr="007539E2">
        <w:rPr>
          <w:sz w:val="20"/>
          <w:szCs w:val="20"/>
        </w:rPr>
        <w:t>I settingsmappen ska du skapa en sub-mapp som du namnger till kommunnamnet/organisationsnamnet (samma som licensfilen).</w:t>
      </w:r>
      <w:r w:rsidRPr="007539E2">
        <w:rPr>
          <w:sz w:val="20"/>
          <w:szCs w:val="20"/>
        </w:rPr>
        <w:br/>
        <w:t>Exempel i detta dokument är Kommun</w:t>
      </w:r>
    </w:p>
    <w:p w14:paraId="03F0A443" w14:textId="6FBFD563" w:rsidR="007539E2" w:rsidRPr="007539E2" w:rsidRDefault="007539E2" w:rsidP="007539E2">
      <w:pPr>
        <w:pStyle w:val="Brdtext"/>
        <w:numPr>
          <w:ilvl w:val="0"/>
          <w:numId w:val="22"/>
        </w:numPr>
        <w:rPr>
          <w:sz w:val="20"/>
          <w:szCs w:val="20"/>
        </w:rPr>
      </w:pPr>
      <w:r w:rsidRPr="007539E2">
        <w:rPr>
          <w:sz w:val="20"/>
          <w:szCs w:val="20"/>
        </w:rPr>
        <w:t xml:space="preserve">I skapad sub-mapp (i nedanstående exempel: Kommun) ska </w:t>
      </w:r>
      <w:commentRangeStart w:id="1"/>
      <w:r w:rsidRPr="007539E2">
        <w:rPr>
          <w:sz w:val="20"/>
          <w:szCs w:val="20"/>
        </w:rPr>
        <w:t xml:space="preserve">alla filer </w:t>
      </w:r>
      <w:commentRangeEnd w:id="1"/>
      <w:r w:rsidR="00067D27">
        <w:rPr>
          <w:rStyle w:val="Kommentarsreferens"/>
          <w:sz w:val="20"/>
          <w:szCs w:val="20"/>
        </w:rPr>
        <w:commentReference w:id="1"/>
      </w:r>
      <w:r w:rsidR="00B432F2">
        <w:rPr>
          <w:sz w:val="20"/>
          <w:szCs w:val="20"/>
        </w:rPr>
        <w:t xml:space="preserve">som börjar med Kommun </w:t>
      </w:r>
      <w:r w:rsidRPr="007539E2">
        <w:rPr>
          <w:sz w:val="20"/>
          <w:szCs w:val="20"/>
        </w:rPr>
        <w:t xml:space="preserve">utom licensfilen (Kommun.lcs) flyttas in, alternativt kopieras in för att när man är klar </w:t>
      </w:r>
      <w:r>
        <w:rPr>
          <w:sz w:val="20"/>
          <w:szCs w:val="20"/>
        </w:rPr>
        <w:t xml:space="preserve">med uppgraderingen </w:t>
      </w:r>
      <w:r w:rsidRPr="007539E2">
        <w:rPr>
          <w:sz w:val="20"/>
          <w:szCs w:val="20"/>
        </w:rPr>
        <w:t>ta bort kopiorna som ligger direkt under Settings.</w:t>
      </w:r>
      <w:r>
        <w:rPr>
          <w:sz w:val="20"/>
          <w:szCs w:val="20"/>
        </w:rPr>
        <w:t xml:space="preserve"> Det senare alternativet om kund ska kunna använda sin nuvarande version av VA-banken under tiden som uppgradering </w:t>
      </w:r>
      <w:r>
        <w:rPr>
          <w:sz w:val="20"/>
          <w:szCs w:val="20"/>
        </w:rPr>
        <w:lastRenderedPageBreak/>
        <w:t>pågår.</w:t>
      </w:r>
      <w:r>
        <w:rPr>
          <w:sz w:val="20"/>
          <w:szCs w:val="20"/>
        </w:rPr>
        <w:br/>
      </w:r>
      <w:r w:rsidRPr="0011526E">
        <w:rPr>
          <w:noProof/>
          <w:sz w:val="20"/>
          <w:szCs w:val="20"/>
        </w:rPr>
        <w:drawing>
          <wp:inline distT="0" distB="0" distL="0" distR="0" wp14:anchorId="3384A7BE" wp14:editId="0323FDA4">
            <wp:extent cx="1297811" cy="1314450"/>
            <wp:effectExtent l="0" t="0" r="0" b="0"/>
            <wp:docPr id="2103950704" name="Bildobjekt 1" descr="En bild som visar text, Teckensnitt, skärmbild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1464" name="Bildobjekt 1" descr="En bild som visar text, Teckensnitt, skärmbild, nummer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5271" cy="132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EF86" w14:textId="6F5751F9" w:rsidR="00901F4E" w:rsidRDefault="0031353B" w:rsidP="007539E2">
      <w:pPr>
        <w:pStyle w:val="Brdtext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Starta</w:t>
      </w:r>
      <w:r w:rsidR="00901F4E">
        <w:rPr>
          <w:sz w:val="20"/>
          <w:szCs w:val="20"/>
        </w:rPr>
        <w:t xml:space="preserve"> VA-bank</w:t>
      </w:r>
      <w:r>
        <w:rPr>
          <w:sz w:val="20"/>
          <w:szCs w:val="20"/>
        </w:rPr>
        <w:t>en</w:t>
      </w:r>
    </w:p>
    <w:p w14:paraId="65018C78" w14:textId="43D2D61A" w:rsidR="00901F4E" w:rsidRDefault="00901F4E" w:rsidP="007B5B3E">
      <w:pPr>
        <w:pStyle w:val="Brdtext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Gå till fliken Arkiv och logga in som Aveki Admin</w:t>
      </w:r>
    </w:p>
    <w:p w14:paraId="0195EE19" w14:textId="28CB7160" w:rsidR="00901F4E" w:rsidRDefault="00901F4E" w:rsidP="007B5B3E">
      <w:pPr>
        <w:pStyle w:val="Brdtext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Gå till fliken Administration, gruppen Aveki och klicka på knappen Avancerat</w:t>
      </w:r>
    </w:p>
    <w:p w14:paraId="03EAB386" w14:textId="35707EC8" w:rsidR="00901F4E" w:rsidRDefault="00901F4E" w:rsidP="007B5B3E">
      <w:pPr>
        <w:pStyle w:val="Brdtext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Välj </w:t>
      </w:r>
      <w:r w:rsidR="0031353B">
        <w:rPr>
          <w:sz w:val="20"/>
          <w:szCs w:val="20"/>
        </w:rPr>
        <w:t>verktyget</w:t>
      </w:r>
      <w:r>
        <w:rPr>
          <w:sz w:val="20"/>
          <w:szCs w:val="20"/>
        </w:rPr>
        <w:t xml:space="preserve"> ”Flytta användarnas inställningsfiler till egna mappar”</w:t>
      </w:r>
      <w:r>
        <w:rPr>
          <w:sz w:val="20"/>
          <w:szCs w:val="20"/>
        </w:rPr>
        <w:br/>
      </w:r>
      <w:r w:rsidRPr="00901F4E">
        <w:rPr>
          <w:noProof/>
          <w:sz w:val="20"/>
          <w:szCs w:val="20"/>
        </w:rPr>
        <w:drawing>
          <wp:inline distT="0" distB="0" distL="0" distR="0" wp14:anchorId="2EB16EC3" wp14:editId="2E0705F1">
            <wp:extent cx="2447925" cy="1694718"/>
            <wp:effectExtent l="0" t="0" r="0" b="1270"/>
            <wp:docPr id="1702541784" name="Bildobjekt 1" descr="En bild som visar text, skärmbild, programvara, skär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1784" name="Bildobjekt 1" descr="En bild som visar text, skärmbild, programvara, skärm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070" cy="170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A07A" w14:textId="6D011E32" w:rsidR="00901F4E" w:rsidRDefault="00901F4E" w:rsidP="007B5B3E">
      <w:pPr>
        <w:pStyle w:val="Brdtext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Varje användares personliga settingsfiler ska ha placerat sig i undermappar i skapad sub-mapp (namngivna med användarens Windowsnamn</w:t>
      </w:r>
      <w:r w:rsidR="0031353B">
        <w:rPr>
          <w:sz w:val="20"/>
          <w:szCs w:val="20"/>
        </w:rPr>
        <w:t>/AD-konto</w:t>
      </w:r>
      <w:r>
        <w:rPr>
          <w:sz w:val="20"/>
          <w:szCs w:val="20"/>
        </w:rPr>
        <w:t>)</w:t>
      </w:r>
    </w:p>
    <w:p w14:paraId="549DD3EF" w14:textId="3A667CDC" w:rsidR="00901F4E" w:rsidRDefault="00901F4E" w:rsidP="007B5B3E">
      <w:pPr>
        <w:pStyle w:val="Brdtext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>Om inte följande filer har flyttats – gör det manuellt</w:t>
      </w:r>
      <w:r w:rsidR="0031353B">
        <w:rPr>
          <w:sz w:val="20"/>
          <w:szCs w:val="20"/>
        </w:rPr>
        <w:t xml:space="preserve"> och placera i sub-mapp som skapats i punkt 5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</w:r>
      <w:r w:rsidRPr="0031353B">
        <w:rPr>
          <w:i/>
          <w:iCs/>
          <w:sz w:val="20"/>
          <w:szCs w:val="20"/>
        </w:rPr>
        <w:t>- audit.json</w:t>
      </w:r>
      <w:r w:rsidR="006C2CF0">
        <w:rPr>
          <w:i/>
          <w:iCs/>
          <w:sz w:val="20"/>
          <w:szCs w:val="20"/>
        </w:rPr>
        <w:br/>
        <w:t>- DataKopiering.xml</w:t>
      </w:r>
      <w:r w:rsidR="0011526E" w:rsidRPr="0031353B">
        <w:rPr>
          <w:i/>
          <w:iCs/>
          <w:sz w:val="20"/>
          <w:szCs w:val="20"/>
        </w:rPr>
        <w:br/>
        <w:t>- Servis.Data</w:t>
      </w:r>
      <w:r w:rsidR="0031353B" w:rsidRPr="0031353B">
        <w:rPr>
          <w:i/>
          <w:iCs/>
          <w:sz w:val="20"/>
          <w:szCs w:val="20"/>
        </w:rPr>
        <w:t xml:space="preserve"> (endast danska kunder)</w:t>
      </w:r>
    </w:p>
    <w:p w14:paraId="100A9828" w14:textId="1276DEF3" w:rsidR="0011526E" w:rsidRPr="006C2CF0" w:rsidRDefault="0011526E" w:rsidP="006C2CF0">
      <w:pPr>
        <w:pStyle w:val="Brdtext"/>
        <w:numPr>
          <w:ilvl w:val="0"/>
          <w:numId w:val="22"/>
        </w:numPr>
        <w:rPr>
          <w:sz w:val="20"/>
          <w:szCs w:val="20"/>
        </w:rPr>
      </w:pPr>
      <w:r>
        <w:rPr>
          <w:sz w:val="20"/>
          <w:szCs w:val="20"/>
        </w:rPr>
        <w:t xml:space="preserve">Direkt under </w:t>
      </w:r>
      <w:r w:rsidR="0031353B">
        <w:rPr>
          <w:sz w:val="20"/>
          <w:szCs w:val="20"/>
        </w:rPr>
        <w:t>S</w:t>
      </w:r>
      <w:r>
        <w:rPr>
          <w:sz w:val="20"/>
          <w:szCs w:val="20"/>
        </w:rPr>
        <w:t>ettings ska nu enbart kommunens licensfil finnas</w:t>
      </w:r>
      <w:r w:rsidR="004C4146">
        <w:rPr>
          <w:sz w:val="20"/>
          <w:szCs w:val="20"/>
        </w:rPr>
        <w:t xml:space="preserve"> (från </w:t>
      </w:r>
      <w:commentRangeStart w:id="2"/>
      <w:commentRangeStart w:id="3"/>
      <w:r w:rsidR="004C4146">
        <w:rPr>
          <w:sz w:val="20"/>
          <w:szCs w:val="20"/>
        </w:rPr>
        <w:t xml:space="preserve">produktversion </w:t>
      </w:r>
      <w:commentRangeEnd w:id="2"/>
      <w:r w:rsidR="004C4146" w:rsidRPr="004C4146">
        <w:rPr>
          <w:rStyle w:val="Kommentarsreferens"/>
          <w:b/>
          <w:bCs w:val="0"/>
          <w:sz w:val="20"/>
          <w:szCs w:val="20"/>
        </w:rPr>
        <w:commentReference w:id="2"/>
      </w:r>
      <w:commentRangeEnd w:id="3"/>
      <w:r w:rsidR="004C4146" w:rsidRPr="004C4146">
        <w:rPr>
          <w:rStyle w:val="Kommentarsreferens"/>
          <w:b/>
          <w:bCs w:val="0"/>
          <w:sz w:val="20"/>
          <w:szCs w:val="20"/>
        </w:rPr>
        <w:commentReference w:id="3"/>
      </w:r>
      <w:r w:rsidR="004C4146" w:rsidRPr="004C4146">
        <w:rPr>
          <w:b/>
          <w:bCs w:val="0"/>
          <w:sz w:val="20"/>
          <w:szCs w:val="20"/>
        </w:rPr>
        <w:t>#20260319.2</w:t>
      </w:r>
      <w:r w:rsidR="004C4146">
        <w:rPr>
          <w:sz w:val="20"/>
          <w:szCs w:val="20"/>
        </w:rPr>
        <w:t>)</w:t>
      </w:r>
      <w:r>
        <w:rPr>
          <w:sz w:val="20"/>
          <w:szCs w:val="20"/>
        </w:rPr>
        <w:t>:</w:t>
      </w:r>
      <w:r>
        <w:rPr>
          <w:sz w:val="20"/>
          <w:szCs w:val="20"/>
        </w:rPr>
        <w:br/>
        <w:t>- Kommun.lcs</w:t>
      </w:r>
      <w:r w:rsidRPr="006C2CF0">
        <w:rPr>
          <w:sz w:val="20"/>
          <w:szCs w:val="20"/>
        </w:rPr>
        <w:br/>
      </w:r>
      <w:r w:rsidRPr="006C2CF0">
        <w:rPr>
          <w:sz w:val="20"/>
          <w:szCs w:val="20"/>
        </w:rPr>
        <w:br/>
      </w:r>
      <w:r w:rsidRPr="006C2CF0">
        <w:rPr>
          <w:i/>
          <w:iCs/>
          <w:sz w:val="20"/>
          <w:szCs w:val="20"/>
          <w:u w:val="single"/>
        </w:rPr>
        <w:t>Se exempelbilder</w:t>
      </w:r>
      <w:r w:rsidRPr="006C2CF0">
        <w:rPr>
          <w:sz w:val="20"/>
          <w:szCs w:val="20"/>
        </w:rPr>
        <w:br/>
      </w:r>
      <w:r w:rsidRPr="0011526E">
        <w:rPr>
          <w:noProof/>
          <w:sz w:val="20"/>
          <w:szCs w:val="20"/>
        </w:rPr>
        <w:drawing>
          <wp:inline distT="0" distB="0" distL="0" distR="0" wp14:anchorId="0C04DB10" wp14:editId="17B7B155">
            <wp:extent cx="1486107" cy="1505160"/>
            <wp:effectExtent l="0" t="0" r="0" b="0"/>
            <wp:docPr id="1585321464" name="Bildobjekt 1" descr="En bild som visar text, Teckensnitt, skärmbild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1464" name="Bildobjekt 1" descr="En bild som visar text, Teckensnitt, skärmbild, nummer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CF0">
        <w:rPr>
          <w:sz w:val="20"/>
          <w:szCs w:val="20"/>
        </w:rPr>
        <w:t xml:space="preserve"> </w:t>
      </w:r>
      <w:r w:rsidRPr="0011526E">
        <w:rPr>
          <w:noProof/>
        </w:rPr>
        <w:drawing>
          <wp:inline distT="0" distB="0" distL="0" distR="0" wp14:anchorId="5CE7417E" wp14:editId="3F286C88">
            <wp:extent cx="1419225" cy="1588440"/>
            <wp:effectExtent l="19050" t="19050" r="9525" b="12065"/>
            <wp:docPr id="1996605387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5962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104" cy="1598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C2CF0">
        <w:rPr>
          <w:sz w:val="20"/>
          <w:szCs w:val="20"/>
        </w:rPr>
        <w:t xml:space="preserve">  </w:t>
      </w:r>
      <w:r w:rsidRPr="00DC4606">
        <w:rPr>
          <w:noProof/>
        </w:rPr>
        <w:drawing>
          <wp:inline distT="0" distB="0" distL="0" distR="0" wp14:anchorId="0F02648F" wp14:editId="54B4CBFA">
            <wp:extent cx="1971675" cy="1493254"/>
            <wp:effectExtent l="19050" t="19050" r="9525" b="12065"/>
            <wp:docPr id="1621674548" name="Bildobjekt 1" descr="En bild som visar text, skärmbild, Teckensnitt, numme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74548" name="Bildobjekt 1" descr="En bild som visar text, skärmbild, Teckensnitt, nummer&#10;&#10;AI-genererat innehåll kan vara felaktig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4564" cy="1503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CF292" w14:textId="77777777" w:rsidR="00A537F5" w:rsidRPr="00A537F5" w:rsidRDefault="000C6D77" w:rsidP="00A537F5">
      <w:pPr>
        <w:pStyle w:val="Rubrik3"/>
      </w:pPr>
      <w:r w:rsidRPr="00A537F5">
        <w:lastRenderedPageBreak/>
        <w:t>Om kund är en flerkommun/kommunalt bolag med egna databaser</w:t>
      </w:r>
    </w:p>
    <w:p w14:paraId="2DB4CF6D" w14:textId="78C9CE7D" w:rsidR="00901F4E" w:rsidRPr="000C6D77" w:rsidRDefault="00A537F5" w:rsidP="00A537F5">
      <w:pPr>
        <w:pStyle w:val="Brdtext"/>
        <w:rPr>
          <w:sz w:val="20"/>
          <w:szCs w:val="20"/>
        </w:rPr>
      </w:pPr>
      <w:r>
        <w:rPr>
          <w:sz w:val="20"/>
          <w:szCs w:val="20"/>
        </w:rPr>
        <w:t>Exempelvis</w:t>
      </w:r>
      <w:r w:rsidR="000C6D77">
        <w:rPr>
          <w:sz w:val="20"/>
          <w:szCs w:val="20"/>
        </w:rPr>
        <w:t xml:space="preserve"> NODAVA</w:t>
      </w:r>
      <w:r>
        <w:rPr>
          <w:sz w:val="20"/>
          <w:szCs w:val="20"/>
        </w:rPr>
        <w:t>.</w:t>
      </w:r>
      <w:r w:rsidR="000C6D77">
        <w:rPr>
          <w:sz w:val="20"/>
          <w:szCs w:val="20"/>
        </w:rPr>
        <w:t xml:space="preserve"> </w:t>
      </w:r>
      <w:r>
        <w:rPr>
          <w:sz w:val="20"/>
          <w:szCs w:val="20"/>
        </w:rPr>
        <w:t>G</w:t>
      </w:r>
      <w:r w:rsidR="000C6D77">
        <w:rPr>
          <w:sz w:val="20"/>
          <w:szCs w:val="20"/>
        </w:rPr>
        <w:t xml:space="preserve">ör samma procedur som ovan men du behöver </w:t>
      </w:r>
      <w:r w:rsidR="0031353B">
        <w:rPr>
          <w:sz w:val="20"/>
          <w:szCs w:val="20"/>
        </w:rPr>
        <w:t>starta/</w:t>
      </w:r>
      <w:r w:rsidR="000C6D77">
        <w:rPr>
          <w:sz w:val="20"/>
          <w:szCs w:val="20"/>
        </w:rPr>
        <w:t>logga in i respektive kommuns VA-bank</w:t>
      </w:r>
      <w:r w:rsidR="0031353B">
        <w:rPr>
          <w:sz w:val="20"/>
          <w:szCs w:val="20"/>
        </w:rPr>
        <w:t>en</w:t>
      </w:r>
      <w:r w:rsidR="000C6D77">
        <w:rPr>
          <w:sz w:val="20"/>
          <w:szCs w:val="20"/>
        </w:rPr>
        <w:t>.</w:t>
      </w:r>
    </w:p>
    <w:p w14:paraId="41D33BE5" w14:textId="70323AC1" w:rsidR="000C6D77" w:rsidRDefault="000C6D77" w:rsidP="000C6D77">
      <w:pPr>
        <w:pStyle w:val="Brdtext"/>
      </w:pPr>
      <w:r w:rsidRPr="00A16F6C">
        <w:rPr>
          <w:b/>
          <w:bCs w:val="0"/>
          <w:sz w:val="20"/>
          <w:szCs w:val="20"/>
        </w:rPr>
        <w:t xml:space="preserve">Kontroll </w:t>
      </w:r>
      <w:r>
        <w:rPr>
          <w:b/>
          <w:bCs w:val="0"/>
          <w:sz w:val="20"/>
          <w:szCs w:val="20"/>
        </w:rPr>
        <w:t>2</w:t>
      </w:r>
      <w:r w:rsidRPr="00A16F6C">
        <w:rPr>
          <w:b/>
          <w:bCs w:val="0"/>
          <w:sz w:val="20"/>
          <w:szCs w:val="20"/>
        </w:rPr>
        <w:t xml:space="preserve">: </w:t>
      </w:r>
      <w:r>
        <w:rPr>
          <w:b/>
          <w:bCs w:val="0"/>
          <w:sz w:val="20"/>
          <w:szCs w:val="20"/>
        </w:rPr>
        <w:t xml:space="preserve">Finns gemensamma filer direkt </w:t>
      </w:r>
      <w:r w:rsidR="0031353B">
        <w:rPr>
          <w:b/>
          <w:bCs w:val="0"/>
          <w:sz w:val="20"/>
          <w:szCs w:val="20"/>
        </w:rPr>
        <w:t>i mappen</w:t>
      </w:r>
      <w:r>
        <w:rPr>
          <w:b/>
          <w:bCs w:val="0"/>
          <w:sz w:val="20"/>
          <w:szCs w:val="20"/>
        </w:rPr>
        <w:t xml:space="preserve"> </w:t>
      </w:r>
      <w:r w:rsidR="0031353B">
        <w:rPr>
          <w:b/>
          <w:bCs w:val="0"/>
          <w:sz w:val="20"/>
          <w:szCs w:val="20"/>
        </w:rPr>
        <w:t>Se</w:t>
      </w:r>
      <w:r>
        <w:rPr>
          <w:b/>
          <w:bCs w:val="0"/>
          <w:sz w:val="20"/>
          <w:szCs w:val="20"/>
        </w:rPr>
        <w:t>ttings och i sub-mapp?</w:t>
      </w:r>
    </w:p>
    <w:p w14:paraId="5FAD92EA" w14:textId="0485B1C7" w:rsidR="000C6D77" w:rsidRPr="005430E9" w:rsidRDefault="000C6D77" w:rsidP="007B5B3E">
      <w:pPr>
        <w:pStyle w:val="Brdtext"/>
        <w:numPr>
          <w:ilvl w:val="0"/>
          <w:numId w:val="15"/>
        </w:numPr>
        <w:rPr>
          <w:b/>
          <w:bCs w:val="0"/>
          <w:sz w:val="20"/>
          <w:szCs w:val="20"/>
        </w:rPr>
      </w:pPr>
      <w:r>
        <w:t xml:space="preserve">Är det som så att gemensamma filer återfinns både direkt i mappen Settings och i eventuell sub-mapp. Städa och säkerställ att strukturen ser ut som punkt 7 ovan i </w:t>
      </w:r>
      <w:r w:rsidR="0031353B" w:rsidRPr="0031353B">
        <w:rPr>
          <w:i/>
          <w:iCs/>
        </w:rPr>
        <w:t>K</w:t>
      </w:r>
      <w:r w:rsidRPr="0031353B">
        <w:rPr>
          <w:i/>
          <w:iCs/>
        </w:rPr>
        <w:t>ontroll 1</w:t>
      </w:r>
      <w:r>
        <w:t>.</w:t>
      </w:r>
      <w:r w:rsidR="0031353B">
        <w:br/>
      </w:r>
      <w:r w:rsidR="0031353B" w:rsidRPr="0031353B">
        <w:rPr>
          <w:b/>
          <w:bCs w:val="0"/>
        </w:rPr>
        <w:t>Notera!</w:t>
      </w:r>
      <w:r w:rsidR="0031353B">
        <w:t xml:space="preserve"> Var noga med att rätt/gällande filer som idag körs, är de som placeras i sub-mapp.</w:t>
      </w:r>
    </w:p>
    <w:p w14:paraId="465E8CC8" w14:textId="0B6C05C5" w:rsidR="000C6D77" w:rsidRDefault="000C6D77" w:rsidP="000C6D77">
      <w:pPr>
        <w:pStyle w:val="Brdtext"/>
      </w:pPr>
      <w:r>
        <w:rPr>
          <w:b/>
          <w:bCs w:val="0"/>
          <w:sz w:val="20"/>
          <w:szCs w:val="20"/>
        </w:rPr>
        <w:br/>
      </w:r>
      <w:r w:rsidRPr="00A16F6C">
        <w:rPr>
          <w:b/>
          <w:bCs w:val="0"/>
          <w:sz w:val="20"/>
          <w:szCs w:val="20"/>
        </w:rPr>
        <w:t xml:space="preserve">Kontroll </w:t>
      </w:r>
      <w:r>
        <w:rPr>
          <w:b/>
          <w:bCs w:val="0"/>
          <w:sz w:val="20"/>
          <w:szCs w:val="20"/>
        </w:rPr>
        <w:t>3</w:t>
      </w:r>
      <w:r w:rsidRPr="00A16F6C">
        <w:rPr>
          <w:b/>
          <w:bCs w:val="0"/>
          <w:sz w:val="20"/>
          <w:szCs w:val="20"/>
        </w:rPr>
        <w:t xml:space="preserve">: </w:t>
      </w:r>
      <w:r>
        <w:rPr>
          <w:b/>
          <w:bCs w:val="0"/>
          <w:sz w:val="20"/>
          <w:szCs w:val="20"/>
        </w:rPr>
        <w:t xml:space="preserve">Finns en sub-mapp men gemensamma filer direkt under </w:t>
      </w:r>
      <w:r w:rsidR="003D3506">
        <w:rPr>
          <w:b/>
          <w:bCs w:val="0"/>
          <w:sz w:val="20"/>
          <w:szCs w:val="20"/>
        </w:rPr>
        <w:t>S</w:t>
      </w:r>
      <w:r>
        <w:rPr>
          <w:b/>
          <w:bCs w:val="0"/>
          <w:sz w:val="20"/>
          <w:szCs w:val="20"/>
        </w:rPr>
        <w:t>ettings?</w:t>
      </w:r>
    </w:p>
    <w:p w14:paraId="344BA67B" w14:textId="12A21A98" w:rsidR="000C6D77" w:rsidRPr="005430E9" w:rsidRDefault="000C6D77" w:rsidP="007B5B3E">
      <w:pPr>
        <w:pStyle w:val="Brdtext"/>
        <w:numPr>
          <w:ilvl w:val="0"/>
          <w:numId w:val="16"/>
        </w:numPr>
        <w:rPr>
          <w:b/>
          <w:bCs w:val="0"/>
          <w:sz w:val="20"/>
          <w:szCs w:val="20"/>
        </w:rPr>
      </w:pPr>
      <w:r>
        <w:t>Är det som så att gemensamma filer återfinns direkt i mappen Settings</w:t>
      </w:r>
      <w:r w:rsidR="0031353B">
        <w:t xml:space="preserve"> och i sub-mapp endast finns användarmappar</w:t>
      </w:r>
      <w:r>
        <w:t xml:space="preserve">. </w:t>
      </w:r>
      <w:r w:rsidR="0031353B">
        <w:t>Flytta gemensamma filer till sub-mapp och att det</w:t>
      </w:r>
      <w:r>
        <w:t xml:space="preserve"> ser ut som punkt 7 ovan </w:t>
      </w:r>
      <w:r w:rsidR="00A01C4D">
        <w:t xml:space="preserve">i </w:t>
      </w:r>
      <w:r w:rsidR="00A01C4D" w:rsidRPr="00A01C4D">
        <w:rPr>
          <w:i/>
          <w:iCs/>
        </w:rPr>
        <w:t>K</w:t>
      </w:r>
      <w:r w:rsidRPr="00A01C4D">
        <w:rPr>
          <w:i/>
          <w:iCs/>
        </w:rPr>
        <w:t>ontroll 1</w:t>
      </w:r>
      <w:r>
        <w:t>.</w:t>
      </w:r>
    </w:p>
    <w:p w14:paraId="6148A256" w14:textId="77777777" w:rsidR="00A537F5" w:rsidRDefault="00A537F5" w:rsidP="000843B7">
      <w:pPr>
        <w:pStyle w:val="Rubrik2"/>
      </w:pPr>
    </w:p>
    <w:p w14:paraId="63CA6CCA" w14:textId="53D9B02D" w:rsidR="002D14BA" w:rsidRPr="00D76A53" w:rsidRDefault="002D14BA" w:rsidP="000843B7">
      <w:pPr>
        <w:pStyle w:val="Rubrik2"/>
      </w:pPr>
      <w:r w:rsidRPr="004B560E">
        <w:t>Arbetsordern</w:t>
      </w:r>
      <w:r w:rsidR="00897F0D" w:rsidRPr="004B560E">
        <w:t xml:space="preserve"> rapportmall</w:t>
      </w:r>
    </w:p>
    <w:p w14:paraId="629E6CB6" w14:textId="77777777" w:rsidR="000B4F06" w:rsidRPr="00D76A53" w:rsidRDefault="000B4F06" w:rsidP="00A537F5">
      <w:pPr>
        <w:pStyle w:val="Rubrik3"/>
      </w:pPr>
      <w:r w:rsidRPr="00D76A53">
        <w:t>Syfte</w:t>
      </w:r>
    </w:p>
    <w:p w14:paraId="72BD6D56" w14:textId="687B326E" w:rsidR="000B4F06" w:rsidRPr="00D76A53" w:rsidRDefault="00121FB9" w:rsidP="000B4F06">
      <w:pPr>
        <w:rPr>
          <w:b/>
          <w:i/>
          <w:iCs/>
        </w:rPr>
      </w:pPr>
      <w:r>
        <w:rPr>
          <w:i/>
          <w:iCs/>
        </w:rPr>
        <w:t xml:space="preserve">Inga förändringar av rapport, senast gällande version 2025.2 </w:t>
      </w:r>
    </w:p>
    <w:p w14:paraId="7F0C9D88" w14:textId="62FD9AE5" w:rsidR="000621F4" w:rsidRPr="00D76A53" w:rsidRDefault="000621F4" w:rsidP="00A537F5">
      <w:pPr>
        <w:pStyle w:val="Rubrik3"/>
      </w:pPr>
      <w:r w:rsidRPr="00D76A53">
        <w:t>Instruktion</w:t>
      </w:r>
    </w:p>
    <w:p w14:paraId="6D12CBAD" w14:textId="43CF1CA8" w:rsidR="000B4F06" w:rsidRPr="00D76A53" w:rsidRDefault="00B0276A" w:rsidP="000621F4">
      <w:r>
        <w:t xml:space="preserve">Kopiera in och ersätt med ny rapportmall </w:t>
      </w:r>
      <w:hyperlink r:id="rId17" w:history="1">
        <w:r w:rsidRPr="00B0276A">
          <w:rPr>
            <w:rStyle w:val="Hyperlnk"/>
          </w:rPr>
          <w:t>G:\Produkter\1 VA-banken\Uppsättning\Moduler\Rapporter\2025.2\Arbetsorder\Arbetsorder_2025_2.repx</w:t>
        </w:r>
      </w:hyperlink>
    </w:p>
    <w:p w14:paraId="6D8FEBE6" w14:textId="77777777" w:rsidR="00D4080B" w:rsidRDefault="00D4080B" w:rsidP="000621F4">
      <w:pPr>
        <w:rPr>
          <w:color w:val="4472C4" w:themeColor="accent1"/>
        </w:rPr>
      </w:pPr>
    </w:p>
    <w:p w14:paraId="53C39620" w14:textId="6041830A" w:rsidR="002D14BA" w:rsidRPr="00AB1EB4" w:rsidRDefault="002D14BA" w:rsidP="000843B7">
      <w:pPr>
        <w:pStyle w:val="Rubrik2"/>
      </w:pPr>
      <w:r w:rsidRPr="00AB1EB4">
        <w:t>Rensa filer</w:t>
      </w:r>
    </w:p>
    <w:p w14:paraId="37234FCD" w14:textId="6EA87CDA" w:rsidR="00213948" w:rsidRPr="00D76A53" w:rsidRDefault="00213948" w:rsidP="00A537F5">
      <w:pPr>
        <w:pStyle w:val="Rubrik3"/>
      </w:pPr>
      <w:r w:rsidRPr="00D76A53">
        <w:t>Syfte</w:t>
      </w:r>
    </w:p>
    <w:p w14:paraId="0AB423C6" w14:textId="187F6EF9" w:rsidR="00213948" w:rsidRPr="00D76A53" w:rsidRDefault="00213948" w:rsidP="00213948">
      <w:pPr>
        <w:rPr>
          <w:i/>
          <w:iCs/>
        </w:rPr>
      </w:pPr>
      <w:r w:rsidRPr="00D76A53">
        <w:rPr>
          <w:i/>
          <w:iCs/>
        </w:rPr>
        <w:t>Ta bort filer som inte längre är aktuella efter genomförd uppgradering.</w:t>
      </w:r>
    </w:p>
    <w:p w14:paraId="6292ACED" w14:textId="14BD3A4E" w:rsidR="000621F4" w:rsidRPr="00D76A53" w:rsidRDefault="000621F4" w:rsidP="00A537F5">
      <w:pPr>
        <w:pStyle w:val="Rubrik3"/>
      </w:pPr>
      <w:r w:rsidRPr="00D76A53">
        <w:t>Instruktion</w:t>
      </w:r>
    </w:p>
    <w:p w14:paraId="3D8A0F11" w14:textId="77777777" w:rsidR="000621F4" w:rsidRPr="00D76A53" w:rsidRDefault="000621F4" w:rsidP="000621F4">
      <w:pPr>
        <w:rPr>
          <w:color w:val="ED7D31" w:themeColor="accent2"/>
        </w:rPr>
      </w:pPr>
      <w:r w:rsidRPr="00D76A53">
        <w:t xml:space="preserve">Ta bort personliga filer i subkatalogen </w:t>
      </w:r>
      <w:r w:rsidRPr="00D76A53">
        <w:rPr>
          <w:b/>
          <w:bCs/>
        </w:rPr>
        <w:t>Logg</w:t>
      </w:r>
    </w:p>
    <w:p w14:paraId="61CDC660" w14:textId="0C0B53C6" w:rsidR="000621F4" w:rsidRPr="00D76A53" w:rsidRDefault="000621F4" w:rsidP="000621F4">
      <w:pPr>
        <w:rPr>
          <w:color w:val="FF0000"/>
        </w:rPr>
      </w:pPr>
      <w:r w:rsidRPr="00D76A53">
        <w:t xml:space="preserve">Ta bort äldre </w:t>
      </w:r>
      <w:r w:rsidRPr="00D76A53">
        <w:rPr>
          <w:b/>
          <w:bCs/>
        </w:rPr>
        <w:t>Bin-kataloger</w:t>
      </w:r>
      <w:r w:rsidRPr="00D76A53">
        <w:rPr>
          <w:color w:val="FF0000"/>
        </w:rPr>
        <w:t xml:space="preserve"> </w:t>
      </w:r>
      <w:r w:rsidRPr="00D76A53">
        <w:t>(Dvs tidigare än den dom sitter i nu)</w:t>
      </w:r>
    </w:p>
    <w:p w14:paraId="39F911EB" w14:textId="7C1528A7" w:rsidR="00DB0D2B" w:rsidRPr="00D76A53" w:rsidRDefault="00DB0D2B">
      <w:pPr>
        <w:rPr>
          <w:color w:val="FF0000"/>
        </w:rPr>
      </w:pPr>
    </w:p>
    <w:p w14:paraId="23052E72" w14:textId="77777777" w:rsidR="006D621D" w:rsidRDefault="006D621D">
      <w:pPr>
        <w:rPr>
          <w:rFonts w:cs="Arial"/>
          <w:b/>
          <w:bCs/>
          <w:sz w:val="36"/>
          <w:szCs w:val="40"/>
        </w:rPr>
      </w:pPr>
      <w:r>
        <w:br w:type="page"/>
      </w:r>
    </w:p>
    <w:p w14:paraId="23A49277" w14:textId="2CF08AAF" w:rsidR="002D14BA" w:rsidRPr="00D76A53" w:rsidRDefault="00DB0D2B" w:rsidP="00DB0D2B">
      <w:pPr>
        <w:pStyle w:val="Rubrik1"/>
      </w:pPr>
      <w:r w:rsidRPr="00D76A53">
        <w:lastRenderedPageBreak/>
        <w:t>Allmänna moment</w:t>
      </w:r>
    </w:p>
    <w:p w14:paraId="1233AA77" w14:textId="2FED4152" w:rsidR="002D14BA" w:rsidRPr="00D76A53" w:rsidRDefault="002D14BA" w:rsidP="000843B7">
      <w:pPr>
        <w:pStyle w:val="Rubrik2"/>
      </w:pPr>
      <w:r w:rsidRPr="00D76A53">
        <w:t>Licenskontroll</w:t>
      </w:r>
    </w:p>
    <w:p w14:paraId="1ADF04D6" w14:textId="6769D731" w:rsidR="00D01DB0" w:rsidRPr="00D76A53" w:rsidRDefault="00D01DB0" w:rsidP="00A537F5">
      <w:pPr>
        <w:pStyle w:val="Rubrik3"/>
      </w:pPr>
      <w:r w:rsidRPr="00D76A53">
        <w:t>Syfte</w:t>
      </w:r>
    </w:p>
    <w:p w14:paraId="3330B7BD" w14:textId="0AAE32EF" w:rsidR="00D01DB0" w:rsidRPr="00D76A53" w:rsidRDefault="00D01DB0" w:rsidP="00D01DB0">
      <w:pPr>
        <w:rPr>
          <w:i/>
          <w:iCs/>
        </w:rPr>
      </w:pPr>
      <w:r w:rsidRPr="00D76A53">
        <w:rPr>
          <w:i/>
          <w:iCs/>
        </w:rPr>
        <w:t>Säkerställ att kund har de licenser som enligt Lime CRM anges. Om det finns beställningar på moduler aktivera dessa. Om de har fler aktiva licenser än Lime ange – deaktivera och informera kund- och kundansvarig för dialog.</w:t>
      </w:r>
    </w:p>
    <w:p w14:paraId="16E9E858" w14:textId="1FE47812" w:rsidR="00000456" w:rsidRPr="00D76A53" w:rsidRDefault="00000456" w:rsidP="00A537F5">
      <w:pPr>
        <w:pStyle w:val="Rubrik3"/>
      </w:pPr>
      <w:r w:rsidRPr="00D76A53">
        <w:t>Instruktion</w:t>
      </w:r>
    </w:p>
    <w:p w14:paraId="268B86EF" w14:textId="37AF254C" w:rsidR="000621F4" w:rsidRPr="00D76A53" w:rsidRDefault="000621F4" w:rsidP="00000456">
      <w:r w:rsidRPr="00D76A53">
        <w:t xml:space="preserve">Inloggad som </w:t>
      </w:r>
      <w:r w:rsidR="004262DA">
        <w:t>Aveki Admin</w:t>
      </w:r>
      <w:r w:rsidRPr="00D76A53">
        <w:t xml:space="preserve">, kör Administrationsfliken&gt;Licenser. </w:t>
      </w:r>
      <w:r w:rsidRPr="00D76A53">
        <w:br/>
        <w:t xml:space="preserve">Klicka på Lime-ikonen, justera licenserna om det behövs (Spara på disketten) </w:t>
      </w:r>
      <w:r w:rsidRPr="00D76A53">
        <w:br/>
      </w:r>
      <w:r w:rsidRPr="00D76A53">
        <w:rPr>
          <w:noProof/>
        </w:rPr>
        <w:drawing>
          <wp:inline distT="0" distB="0" distL="0" distR="0" wp14:anchorId="723CFDF0" wp14:editId="28E6E0C4">
            <wp:extent cx="2895600" cy="749825"/>
            <wp:effectExtent l="0" t="0" r="0" b="0"/>
            <wp:docPr id="1451047117" name="Bildobjekt 1" descr="En bild som visar text, Teckensnitt, skärmbild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7117" name="Bildobjekt 1" descr="En bild som visar text, Teckensnitt, skärmbild&#10;&#10;Automatiskt genererad beskrivn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0486" cy="7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49C9" w14:textId="77777777" w:rsidR="000A6817" w:rsidRPr="00D76A53" w:rsidRDefault="000621F4" w:rsidP="00000456">
      <w:pPr>
        <w:rPr>
          <w:color w:val="FF0000"/>
        </w:rPr>
      </w:pPr>
      <w:r w:rsidRPr="00D76A53">
        <w:rPr>
          <w:color w:val="FF0000"/>
        </w:rPr>
        <w:t>Kontrollera status beställt i LIME om inget mer ska läggas till.</w:t>
      </w:r>
    </w:p>
    <w:p w14:paraId="51C4494D" w14:textId="1A737ADB" w:rsidR="000621F4" w:rsidRPr="00D76A53" w:rsidRDefault="000A6817" w:rsidP="00000456">
      <w:pPr>
        <w:rPr>
          <w:color w:val="FF0000"/>
        </w:rPr>
      </w:pPr>
      <w:r w:rsidRPr="00D76A53">
        <w:rPr>
          <w:color w:val="FF0000"/>
        </w:rPr>
        <w:t xml:space="preserve">Tips! </w:t>
      </w:r>
      <w:r w:rsidR="000621F4" w:rsidRPr="00D76A53">
        <w:rPr>
          <w:color w:val="FF0000"/>
        </w:rPr>
        <w:t>Tryck ej på åtgärda skillnader</w:t>
      </w:r>
    </w:p>
    <w:p w14:paraId="4C4D53AF" w14:textId="77777777" w:rsidR="002E666D" w:rsidRPr="00D76A53" w:rsidRDefault="002E666D" w:rsidP="000843B7">
      <w:pPr>
        <w:pStyle w:val="Rubrik2"/>
      </w:pPr>
      <w:r w:rsidRPr="00D76A53">
        <w:t>Kontrollera databasen</w:t>
      </w:r>
    </w:p>
    <w:p w14:paraId="4D9030F9" w14:textId="77777777" w:rsidR="002E666D" w:rsidRPr="00D76A53" w:rsidRDefault="002E666D" w:rsidP="00A537F5">
      <w:pPr>
        <w:pStyle w:val="Rubrik3"/>
      </w:pPr>
      <w:r w:rsidRPr="00D76A53">
        <w:t>Instruktion</w:t>
      </w:r>
    </w:p>
    <w:p w14:paraId="2FB3967A" w14:textId="4A326960" w:rsidR="002E666D" w:rsidRPr="00D76A53" w:rsidRDefault="002E666D" w:rsidP="002E666D">
      <w:r w:rsidRPr="00D76A53">
        <w:t xml:space="preserve">Logga in </w:t>
      </w:r>
      <w:r w:rsidR="002E50C6">
        <w:t xml:space="preserve">som </w:t>
      </w:r>
      <w:r w:rsidR="00F14E38" w:rsidRPr="00F14E38">
        <w:t>Aveki Admin</w:t>
      </w:r>
      <w:r w:rsidRPr="00D76A53">
        <w:t>. Kör verktyget Administration&gt; Kontrollera databasen</w:t>
      </w:r>
    </w:p>
    <w:p w14:paraId="17A3A57F" w14:textId="77777777" w:rsidR="00F14E38" w:rsidRDefault="002E666D" w:rsidP="002E666D">
      <w:r w:rsidRPr="00D76A53">
        <w:t>Flik Definition</w:t>
      </w:r>
      <w:r w:rsidRPr="00D76A53">
        <w:br/>
      </w:r>
    </w:p>
    <w:p w14:paraId="6CFB166C" w14:textId="7DEED349" w:rsidR="00E061C7" w:rsidRDefault="002E666D" w:rsidP="007B5B3E">
      <w:pPr>
        <w:pStyle w:val="Liststycke"/>
        <w:numPr>
          <w:ilvl w:val="0"/>
          <w:numId w:val="13"/>
        </w:numPr>
      </w:pPr>
      <w:r w:rsidRPr="00D76A53">
        <w:t>Uppdatera och sök ut ”Saknade kolumner”</w:t>
      </w:r>
    </w:p>
    <w:p w14:paraId="77487986" w14:textId="7AA81401" w:rsidR="00E061C7" w:rsidRDefault="00E061C7" w:rsidP="002E666D">
      <w:r>
        <w:t>Nya tabeller/kolumner:</w:t>
      </w:r>
    </w:p>
    <w:p w14:paraId="4E2CE73D" w14:textId="2451E921" w:rsidR="00E061C7" w:rsidRDefault="00E061C7" w:rsidP="007B5B3E">
      <w:pPr>
        <w:pStyle w:val="Liststycke"/>
        <w:numPr>
          <w:ilvl w:val="0"/>
          <w:numId w:val="12"/>
        </w:numPr>
      </w:pPr>
      <w:r>
        <w:t>[DEB_MATARE/ANTAL_LGH] – om kund har denna som tabell.</w:t>
      </w:r>
      <w:r w:rsidR="003902D5">
        <w:br/>
      </w:r>
      <w:r>
        <w:t>Om vy måste denna uppdateras, se dokument</w:t>
      </w:r>
      <w:r w:rsidR="003902D5">
        <w:br/>
      </w:r>
      <w:hyperlink r:id="rId19" w:history="1">
        <w:r w:rsidR="003902D5" w:rsidRPr="003902D5">
          <w:rPr>
            <w:rStyle w:val="Hyperlnk"/>
          </w:rPr>
          <w:t>G:\Produkter\1 VA-banken\Uppsättning\FIR\FIR-Future from 25.2.docx</w:t>
        </w:r>
        <w:r w:rsidRPr="003902D5">
          <w:rPr>
            <w:rStyle w:val="Hyperlnk"/>
          </w:rPr>
          <w:t>.</w:t>
        </w:r>
      </w:hyperlink>
      <w:r w:rsidR="003902D5">
        <w:br/>
      </w:r>
    </w:p>
    <w:p w14:paraId="576E74DA" w14:textId="27564890" w:rsidR="00E061C7" w:rsidRDefault="00E061C7" w:rsidP="007B5B3E">
      <w:pPr>
        <w:pStyle w:val="Liststycke"/>
        <w:numPr>
          <w:ilvl w:val="0"/>
          <w:numId w:val="12"/>
        </w:numPr>
      </w:pPr>
      <w:r>
        <w:t>[DEB_STATISIKT/AVLASNING</w:t>
      </w:r>
      <w:r w:rsidR="009E1B7D">
        <w:t>SVARDE</w:t>
      </w:r>
      <w:r>
        <w:t>] – om kund har denna som tabell</w:t>
      </w:r>
      <w:r w:rsidR="003902D5">
        <w:t>.</w:t>
      </w:r>
      <w:r w:rsidR="003902D5">
        <w:br/>
      </w:r>
      <w:r>
        <w:t xml:space="preserve"> </w:t>
      </w:r>
      <w:r w:rsidR="003902D5">
        <w:t>Om vy måste denna uppdateras, se dokument</w:t>
      </w:r>
      <w:r w:rsidR="003902D5">
        <w:br/>
      </w:r>
      <w:hyperlink r:id="rId20" w:history="1">
        <w:r w:rsidR="003902D5" w:rsidRPr="003902D5">
          <w:rPr>
            <w:rStyle w:val="Hyperlnk"/>
          </w:rPr>
          <w:t>G:\Produkter\1 VA-banken\Uppsättning\FIR\FIR-Future from 25.2.docx.</w:t>
        </w:r>
      </w:hyperlink>
      <w:r w:rsidR="003902D5">
        <w:br/>
      </w:r>
    </w:p>
    <w:p w14:paraId="23E8D54D" w14:textId="0D2AAB3F" w:rsidR="00E061C7" w:rsidRDefault="00E061C7" w:rsidP="007B5B3E">
      <w:pPr>
        <w:pStyle w:val="Liststycke"/>
        <w:numPr>
          <w:ilvl w:val="0"/>
          <w:numId w:val="12"/>
        </w:numPr>
      </w:pPr>
      <w:r>
        <w:t>[GO_MAP] – administrationsverktyg för VA-banken GO och verktyg Byta karta.</w:t>
      </w:r>
    </w:p>
    <w:p w14:paraId="1E97939C" w14:textId="77777777" w:rsidR="00DA2BC8" w:rsidRDefault="00DA2BC8" w:rsidP="005812EC">
      <w:pPr>
        <w:ind w:left="720"/>
      </w:pPr>
    </w:p>
    <w:p w14:paraId="2947E98B" w14:textId="77777777" w:rsidR="00DA2BC8" w:rsidRDefault="00DA2BC8" w:rsidP="005812EC">
      <w:pPr>
        <w:ind w:left="720"/>
      </w:pPr>
    </w:p>
    <w:p w14:paraId="6674B59B" w14:textId="28A0362B" w:rsidR="00A62E9F" w:rsidRDefault="002E666D" w:rsidP="007B5B3E">
      <w:pPr>
        <w:pStyle w:val="Liststycke"/>
        <w:numPr>
          <w:ilvl w:val="0"/>
          <w:numId w:val="13"/>
        </w:numPr>
      </w:pPr>
      <w:r w:rsidRPr="00D76A53">
        <w:t>Uppdatera och sök ut ”Datatyper” – korrigera de som berörs och ej är vyer.</w:t>
      </w:r>
    </w:p>
    <w:p w14:paraId="7A854C29" w14:textId="5947273A" w:rsidR="00A62E9F" w:rsidRDefault="00A62E9F" w:rsidP="002E666D">
      <w:r>
        <w:t>Ändrad tabeller/kolumner:</w:t>
      </w:r>
    </w:p>
    <w:p w14:paraId="5D5E465E" w14:textId="68B557E1" w:rsidR="00A62E9F" w:rsidRPr="00D76A53" w:rsidRDefault="00A62E9F" w:rsidP="007B5B3E">
      <w:pPr>
        <w:pStyle w:val="Liststycke"/>
        <w:numPr>
          <w:ilvl w:val="0"/>
          <w:numId w:val="12"/>
        </w:numPr>
      </w:pPr>
      <w:r>
        <w:t>[ANVANDARE_LEDNINGSKOLLEN/PASSWORD] – utökat fält för att klara långa krypterade lösenord.</w:t>
      </w:r>
    </w:p>
    <w:p w14:paraId="056FB620" w14:textId="77777777" w:rsidR="002E666D" w:rsidRPr="00D76A53" w:rsidRDefault="002E666D" w:rsidP="002E666D"/>
    <w:p w14:paraId="127EF2EE" w14:textId="5879CE1D" w:rsidR="002E666D" w:rsidRPr="00D76A53" w:rsidRDefault="002E666D" w:rsidP="007B5B3E">
      <w:pPr>
        <w:pStyle w:val="Liststycke"/>
        <w:numPr>
          <w:ilvl w:val="0"/>
          <w:numId w:val="13"/>
        </w:numPr>
      </w:pPr>
      <w:r w:rsidRPr="00D76A53">
        <w:t>Klicka på flik Vyer, kontrollera att vyer stämmer.</w:t>
      </w:r>
    </w:p>
    <w:p w14:paraId="505AB62B" w14:textId="3899FAC2" w:rsidR="003B2B27" w:rsidRPr="00D76A53" w:rsidRDefault="000A6817" w:rsidP="000B4F06">
      <w:pPr>
        <w:rPr>
          <w:i/>
          <w:iCs/>
        </w:rPr>
      </w:pPr>
      <w:r w:rsidRPr="00D76A53">
        <w:rPr>
          <w:i/>
          <w:iCs/>
        </w:rPr>
        <w:t xml:space="preserve">Tips! </w:t>
      </w:r>
      <w:r w:rsidR="002E666D" w:rsidRPr="00D76A53">
        <w:rPr>
          <w:i/>
          <w:iCs/>
        </w:rPr>
        <w:t>Kolla i DBEditorn för att se vilka som är vyer.</w:t>
      </w:r>
    </w:p>
    <w:p w14:paraId="7643B660" w14:textId="77777777" w:rsidR="00772A3B" w:rsidRPr="00D76A53" w:rsidRDefault="00772A3B" w:rsidP="000B4F06">
      <w:pPr>
        <w:rPr>
          <w:color w:val="FF0000"/>
        </w:rPr>
      </w:pPr>
    </w:p>
    <w:p w14:paraId="36922B4B" w14:textId="77777777" w:rsidR="00081307" w:rsidRPr="00CD6D6F" w:rsidRDefault="00081307" w:rsidP="00081307"/>
    <w:p w14:paraId="4DD89714" w14:textId="0F87C88D" w:rsidR="00250A67" w:rsidRPr="00B74174" w:rsidRDefault="00250A67" w:rsidP="00250A67">
      <w:pPr>
        <w:pStyle w:val="Rubrik2"/>
      </w:pPr>
      <w:r>
        <w:t>Rättighetsgrupper</w:t>
      </w:r>
    </w:p>
    <w:p w14:paraId="0928BCF3" w14:textId="77777777" w:rsidR="00250A67" w:rsidRPr="00D76A53" w:rsidRDefault="00250A67" w:rsidP="00A537F5">
      <w:pPr>
        <w:pStyle w:val="Rubrik3"/>
      </w:pPr>
      <w:r w:rsidRPr="00D76A53">
        <w:t>Syfte</w:t>
      </w:r>
    </w:p>
    <w:p w14:paraId="7AE57237" w14:textId="3D74100E" w:rsidR="00250A67" w:rsidRPr="00D76A53" w:rsidRDefault="00250A67" w:rsidP="00250A67">
      <w:pPr>
        <w:rPr>
          <w:i/>
          <w:iCs/>
        </w:rPr>
      </w:pPr>
      <w:r>
        <w:rPr>
          <w:i/>
          <w:iCs/>
        </w:rPr>
        <w:t>Ny rättighet för att som användare får ändra värden/uppgifter i fliken XYZ (punktformuläret) och Nivåer (Ledningsformuläret. Införd som skydd för kunder som väljer att arbeta med synkronisering av värde mellan z-geometri och z-attribut.</w:t>
      </w:r>
    </w:p>
    <w:p w14:paraId="4F5BB42C" w14:textId="77777777" w:rsidR="00250A67" w:rsidRPr="00CD6D6F" w:rsidRDefault="00250A67" w:rsidP="00A537F5">
      <w:pPr>
        <w:pStyle w:val="Rubrik3"/>
      </w:pPr>
      <w:r w:rsidRPr="00CD6D6F">
        <w:t>Instruktion</w:t>
      </w:r>
    </w:p>
    <w:p w14:paraId="7B9B6B33" w14:textId="6F360D7A" w:rsidR="00250A67" w:rsidRDefault="00F66384" w:rsidP="00F66384">
      <w:r>
        <w:t>Genomgång av rättighetsgrupper som innehåller rättighet: VA-banken &gt; Ändra grundfakta om VA-nätet</w:t>
      </w:r>
    </w:p>
    <w:p w14:paraId="0329669B" w14:textId="77777777" w:rsidR="00F66384" w:rsidRDefault="00F66384" w:rsidP="00F66384"/>
    <w:p w14:paraId="747125F4" w14:textId="723A98DB" w:rsidR="00F66384" w:rsidRDefault="00F66384" w:rsidP="00F66384">
      <w:r>
        <w:t xml:space="preserve">Aktivera rättighet </w:t>
      </w:r>
      <w:r w:rsidRPr="00F66384">
        <w:rPr>
          <w:b/>
          <w:bCs/>
        </w:rPr>
        <w:t>Ändra nivåer</w:t>
      </w:r>
      <w:r>
        <w:t xml:space="preserve"> för dessa grupper.</w:t>
      </w:r>
    </w:p>
    <w:p w14:paraId="20032720" w14:textId="77777777" w:rsidR="00F66384" w:rsidRDefault="00F66384" w:rsidP="00F66384"/>
    <w:p w14:paraId="2B3DA518" w14:textId="77777777" w:rsidR="00F66384" w:rsidRPr="00F66384" w:rsidRDefault="00F66384" w:rsidP="00F66384">
      <w:pPr>
        <w:pStyle w:val="Brdtext"/>
      </w:pPr>
    </w:p>
    <w:p w14:paraId="3D69882B" w14:textId="0A18FC80" w:rsidR="00951D77" w:rsidRPr="00B74174" w:rsidRDefault="00926C7E" w:rsidP="000843B7">
      <w:pPr>
        <w:pStyle w:val="Rubrik2"/>
      </w:pPr>
      <w:r>
        <w:t>Dokument – stöd för geotaggade foton</w:t>
      </w:r>
    </w:p>
    <w:p w14:paraId="1499BCFB" w14:textId="77777777" w:rsidR="00951D77" w:rsidRPr="00D76A53" w:rsidRDefault="00951D77" w:rsidP="00A537F5">
      <w:pPr>
        <w:pStyle w:val="Rubrik3"/>
      </w:pPr>
      <w:r w:rsidRPr="00D76A53">
        <w:t>Syfte</w:t>
      </w:r>
    </w:p>
    <w:p w14:paraId="68F3971D" w14:textId="67D121B7" w:rsidR="00951D77" w:rsidRPr="00D76A53" w:rsidRDefault="00926C7E" w:rsidP="00951D77">
      <w:pPr>
        <w:rPr>
          <w:i/>
          <w:iCs/>
        </w:rPr>
      </w:pPr>
      <w:r>
        <w:rPr>
          <w:i/>
          <w:iCs/>
        </w:rPr>
        <w:t>Om foto har metadata för position/rotation kommer denna information</w:t>
      </w:r>
      <w:r w:rsidR="0077731C">
        <w:rPr>
          <w:i/>
          <w:iCs/>
        </w:rPr>
        <w:t xml:space="preserve"> från och med nu</w:t>
      </w:r>
      <w:r>
        <w:rPr>
          <w:i/>
          <w:iCs/>
        </w:rPr>
        <w:t xml:space="preserve"> läsas ut när de</w:t>
      </w:r>
      <w:r w:rsidR="00A62E9F">
        <w:rPr>
          <w:i/>
          <w:iCs/>
        </w:rPr>
        <w:t xml:space="preserve"> </w:t>
      </w:r>
      <w:r>
        <w:rPr>
          <w:i/>
          <w:iCs/>
        </w:rPr>
        <w:t xml:space="preserve">kopplas till fliken </w:t>
      </w:r>
      <w:r w:rsidR="00A62E9F">
        <w:rPr>
          <w:i/>
          <w:iCs/>
        </w:rPr>
        <w:t>D</w:t>
      </w:r>
      <w:r>
        <w:rPr>
          <w:i/>
          <w:iCs/>
        </w:rPr>
        <w:t xml:space="preserve">okument i olika formulär. </w:t>
      </w:r>
      <w:r w:rsidR="00A62E9F">
        <w:rPr>
          <w:i/>
          <w:iCs/>
        </w:rPr>
        <w:t>Platsi</w:t>
      </w:r>
      <w:r>
        <w:rPr>
          <w:i/>
          <w:iCs/>
        </w:rPr>
        <w:t>nformation sparas i separat databas</w:t>
      </w:r>
      <w:r w:rsidR="0077731C">
        <w:rPr>
          <w:i/>
          <w:iCs/>
        </w:rPr>
        <w:t xml:space="preserve"> DOCUMENT_GEO</w:t>
      </w:r>
      <w:r>
        <w:rPr>
          <w:i/>
          <w:iCs/>
        </w:rPr>
        <w:t>.</w:t>
      </w:r>
    </w:p>
    <w:p w14:paraId="63F91AA2" w14:textId="77777777" w:rsidR="00951D77" w:rsidRPr="00CD6D6F" w:rsidRDefault="00951D77" w:rsidP="00A537F5">
      <w:pPr>
        <w:pStyle w:val="Rubrik3"/>
      </w:pPr>
      <w:r w:rsidRPr="00CD6D6F">
        <w:t>Instruktion</w:t>
      </w:r>
    </w:p>
    <w:p w14:paraId="6FB65D31" w14:textId="160E7CDA" w:rsidR="00517C71" w:rsidRDefault="002044BF" w:rsidP="00517C71">
      <w:pPr>
        <w:pStyle w:val="Brdtext"/>
      </w:pPr>
      <w:r>
        <w:t xml:space="preserve">För att </w:t>
      </w:r>
      <w:r w:rsidR="00602F59">
        <w:t xml:space="preserve">kontrollera om tabell finns eller annars </w:t>
      </w:r>
      <w:r>
        <w:t>tillverka tabell DOCUMENT_GEO i DBEditorn:</w:t>
      </w:r>
    </w:p>
    <w:p w14:paraId="045C810D" w14:textId="08088113" w:rsidR="002044BF" w:rsidRPr="002044BF" w:rsidRDefault="002044BF" w:rsidP="002044BF">
      <w:pPr>
        <w:pStyle w:val="Brdtext"/>
        <w:spacing w:line="240" w:lineRule="auto"/>
        <w:rPr>
          <w:b/>
          <w:bCs w:val="0"/>
          <w:i/>
          <w:iCs/>
          <w:sz w:val="20"/>
          <w:szCs w:val="20"/>
          <w:lang w:val="en-US"/>
        </w:rPr>
      </w:pPr>
      <w:r w:rsidRPr="002044BF">
        <w:rPr>
          <w:b/>
          <w:bCs w:val="0"/>
          <w:i/>
          <w:iCs/>
          <w:sz w:val="20"/>
          <w:szCs w:val="20"/>
          <w:lang w:val="en-US"/>
        </w:rPr>
        <w:t>SQL Server</w:t>
      </w:r>
    </w:p>
    <w:p w14:paraId="273CD75C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CREATE TABLE [dbo].[DOCUMENT_GEO](</w:t>
      </w:r>
    </w:p>
    <w:p w14:paraId="641EB7D1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   [DOCUMENT_ID] [varchar](36) NOT NULL,</w:t>
      </w:r>
    </w:p>
    <w:p w14:paraId="097EAD23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   [LONGITUDE] [float] NOT NULL,</w:t>
      </w:r>
    </w:p>
    <w:p w14:paraId="5BC4D3E2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   [LATITUDE] [float] NOT NULL,</w:t>
      </w:r>
    </w:p>
    <w:p w14:paraId="29015979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   [ALTITUDE] [float] NULL,</w:t>
      </w:r>
    </w:p>
    <w:p w14:paraId="33D23EAA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   [DIRECTION] [float] NULL,</w:t>
      </w:r>
    </w:p>
    <w:p w14:paraId="23BAD315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   [CAPTUREDAT] [datetime2](7) NULL,</w:t>
      </w:r>
    </w:p>
    <w:p w14:paraId="51407F81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CONSTRAINT [PK_DOCUMENT_GEO] PRIMARY KEY CLUSTERED </w:t>
      </w:r>
    </w:p>
    <w:p w14:paraId="32685E84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(</w:t>
      </w:r>
    </w:p>
    <w:p w14:paraId="68FEC1F2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    [DOCUMENT_ID] ASC</w:t>
      </w:r>
    </w:p>
    <w:p w14:paraId="10635282" w14:textId="77777777" w:rsidR="00733E3B" w:rsidRPr="00733E3B" w:rsidRDefault="00733E3B" w:rsidP="00733E3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)WITH (PAD_INDEX = OFF, STATISTICS_NORECOMPUTE = OFF, IGNORE_DUP_KEY = OFF, ALLOW_ROW_LOCKS = ON, ALLOW_PAGE_LOCKS = ON, OPTIMIZE_FOR_SEQUENTIAL_KEY = OFF) ON [PRIMARY]</w:t>
      </w:r>
    </w:p>
    <w:p w14:paraId="574AB672" w14:textId="4D6106CA" w:rsidR="002044BF" w:rsidRPr="00D80863" w:rsidRDefault="00733E3B" w:rsidP="00733E3B">
      <w:pPr>
        <w:pStyle w:val="Brdtext"/>
        <w:spacing w:after="0" w:line="240" w:lineRule="auto"/>
        <w:rPr>
          <w:color w:val="00B0F0"/>
          <w:sz w:val="20"/>
          <w:szCs w:val="20"/>
          <w:lang w:val="en-US"/>
        </w:rPr>
      </w:pPr>
      <w:r w:rsidRPr="00733E3B">
        <w:rPr>
          <w:color w:val="0070C0"/>
          <w:sz w:val="20"/>
          <w:szCs w:val="20"/>
          <w:lang w:val="en-US"/>
        </w:rPr>
        <w:t xml:space="preserve">    ) ON [PRIMARY]</w:t>
      </w:r>
    </w:p>
    <w:p w14:paraId="16068935" w14:textId="77777777" w:rsidR="002044BF" w:rsidRPr="00D80863" w:rsidRDefault="002044BF" w:rsidP="002044BF">
      <w:pPr>
        <w:pStyle w:val="Brdtext"/>
        <w:spacing w:after="0" w:line="240" w:lineRule="auto"/>
        <w:rPr>
          <w:color w:val="00B0F0"/>
          <w:sz w:val="20"/>
          <w:szCs w:val="20"/>
          <w:lang w:val="en-US"/>
        </w:rPr>
      </w:pPr>
    </w:p>
    <w:p w14:paraId="7EB7C781" w14:textId="51AB0AEC" w:rsidR="002044BF" w:rsidRDefault="002044BF" w:rsidP="002044BF">
      <w:pPr>
        <w:pStyle w:val="Brdtext"/>
        <w:spacing w:line="240" w:lineRule="auto"/>
        <w:rPr>
          <w:b/>
          <w:bCs w:val="0"/>
          <w:i/>
          <w:iCs/>
          <w:sz w:val="20"/>
          <w:szCs w:val="20"/>
          <w:lang w:val="en-US"/>
        </w:rPr>
      </w:pPr>
      <w:r>
        <w:rPr>
          <w:b/>
          <w:bCs w:val="0"/>
          <w:i/>
          <w:iCs/>
          <w:sz w:val="20"/>
          <w:szCs w:val="20"/>
          <w:lang w:val="en-US"/>
        </w:rPr>
        <w:t>Oracle</w:t>
      </w:r>
    </w:p>
    <w:p w14:paraId="78A2D305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>CREATE TABLE DOCUMENT_GEO (</w:t>
      </w:r>
    </w:p>
    <w:p w14:paraId="19865B55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 xml:space="preserve">            DOCUMENT_ID VARCHAR2(36) NOT NULL,</w:t>
      </w:r>
    </w:p>
    <w:p w14:paraId="526A90BD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 xml:space="preserve">            LONGITUDE BINARY_DOUBLE NOT NULL,</w:t>
      </w:r>
    </w:p>
    <w:p w14:paraId="5D3F79BA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 xml:space="preserve">            LATITUDE BINARY_DOUBLE NOT NULL,</w:t>
      </w:r>
    </w:p>
    <w:p w14:paraId="672DB0F4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 xml:space="preserve">            ALTITUDE BINARY_DOUBLE,</w:t>
      </w:r>
    </w:p>
    <w:p w14:paraId="5EEA7F6B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 xml:space="preserve">            DIRECTION BINARY_DOUBLE,</w:t>
      </w:r>
    </w:p>
    <w:p w14:paraId="65271299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 xml:space="preserve">            CAPTUREDAT TIMESTAMP,</w:t>
      </w:r>
    </w:p>
    <w:p w14:paraId="2701528C" w14:textId="77777777" w:rsidR="00026FFB" w:rsidRPr="00026FFB" w:rsidRDefault="00026FFB" w:rsidP="00026FFB">
      <w:pPr>
        <w:pStyle w:val="Brdtext"/>
        <w:spacing w:after="0"/>
        <w:rPr>
          <w:color w:val="0070C0"/>
          <w:sz w:val="20"/>
          <w:szCs w:val="20"/>
          <w:lang w:val="en-US"/>
        </w:rPr>
      </w:pPr>
      <w:r w:rsidRPr="00026FFB">
        <w:rPr>
          <w:color w:val="0070C0"/>
          <w:sz w:val="20"/>
          <w:szCs w:val="20"/>
          <w:lang w:val="en-US"/>
        </w:rPr>
        <w:t xml:space="preserve">            CONSTRAINT PK_DOCUMENT_GEO PRIMARY KEY (DOCUMENT_ID)</w:t>
      </w:r>
    </w:p>
    <w:p w14:paraId="6979E8B6" w14:textId="78C88BF7" w:rsidR="002044BF" w:rsidRPr="00D80863" w:rsidRDefault="00026FFB" w:rsidP="00026FFB">
      <w:pPr>
        <w:pStyle w:val="Brdtext"/>
        <w:spacing w:after="0"/>
      </w:pPr>
      <w:r w:rsidRPr="00026FFB">
        <w:rPr>
          <w:color w:val="0070C0"/>
          <w:sz w:val="20"/>
          <w:szCs w:val="20"/>
          <w:lang w:val="en-US"/>
        </w:rPr>
        <w:lastRenderedPageBreak/>
        <w:t xml:space="preserve">        </w:t>
      </w:r>
      <w:r w:rsidRPr="009705AB">
        <w:rPr>
          <w:color w:val="0070C0"/>
          <w:sz w:val="20"/>
          <w:szCs w:val="20"/>
        </w:rPr>
        <w:t>);</w:t>
      </w:r>
    </w:p>
    <w:p w14:paraId="38D83EF4" w14:textId="35F3AE0B" w:rsidR="002044BF" w:rsidRPr="002044BF" w:rsidRDefault="00D80863" w:rsidP="00517C71">
      <w:pPr>
        <w:pStyle w:val="Brdtext"/>
      </w:pPr>
      <w:r>
        <w:t xml:space="preserve">Kontrollera så tabellerna DOCUMENT, DOCUMENT_ATTRIBUTE och DOCUMENT_FILE finns.  </w:t>
      </w:r>
      <w:r w:rsidR="002044BF" w:rsidRPr="002044BF">
        <w:t>Om det mot förmodan s</w:t>
      </w:r>
      <w:r w:rsidR="002044BF">
        <w:t>kulle saknas någon av tabellerna så finns skript för det här:</w:t>
      </w:r>
    </w:p>
    <w:p w14:paraId="0B0F006D" w14:textId="565D75EE" w:rsidR="00926C7E" w:rsidRDefault="00926C7E" w:rsidP="00517C71">
      <w:pPr>
        <w:pStyle w:val="Brdtext"/>
      </w:pPr>
      <w:hyperlink r:id="rId21" w:history="1">
        <w:r w:rsidRPr="00926C7E">
          <w:rPr>
            <w:rStyle w:val="Hyperlnk"/>
          </w:rPr>
          <w:t>G:\Utveckling\Projekt\VA-banken Dokument\Script\2026.1</w:t>
        </w:r>
      </w:hyperlink>
      <w:r w:rsidR="00C46048">
        <w:br/>
      </w:r>
      <w:r w:rsidR="00C46048">
        <w:br/>
      </w:r>
      <w:r w:rsidR="00C46048" w:rsidRPr="00C46048">
        <w:rPr>
          <w:i/>
          <w:iCs/>
        </w:rPr>
        <w:t xml:space="preserve">Scriptet kontrollera om tabellerna: DOCUMENT, DOCUMENT_ATTRIBUTE,  DOCUMENT_FILE och DOCUMENT_GEO finns i databas. Om de </w:t>
      </w:r>
      <w:r w:rsidR="00C46048">
        <w:rPr>
          <w:i/>
          <w:iCs/>
        </w:rPr>
        <w:t xml:space="preserve">redan </w:t>
      </w:r>
      <w:r w:rsidR="00C46048" w:rsidRPr="00C46048">
        <w:rPr>
          <w:i/>
          <w:iCs/>
        </w:rPr>
        <w:t xml:space="preserve">finns </w:t>
      </w:r>
      <w:r w:rsidR="00C46048">
        <w:rPr>
          <w:i/>
          <w:iCs/>
        </w:rPr>
        <w:t>lämnas de orörda.</w:t>
      </w:r>
      <w:r w:rsidR="003D3506">
        <w:rPr>
          <w:i/>
          <w:iCs/>
        </w:rPr>
        <w:t xml:space="preserve"> Script kan ej köras med DBEditorn.</w:t>
      </w:r>
      <w:r w:rsidR="00C46048">
        <w:t xml:space="preserve"> </w:t>
      </w:r>
    </w:p>
    <w:p w14:paraId="77D1ADF7" w14:textId="79561602" w:rsidR="00065D2A" w:rsidRDefault="00065D2A" w:rsidP="00065D2A">
      <w:pPr>
        <w:pStyle w:val="Brdtext"/>
      </w:pPr>
      <w:r w:rsidRPr="00065D2A">
        <w:rPr>
          <w:b/>
          <w:bCs w:val="0"/>
          <w:i/>
          <w:iCs/>
          <w:sz w:val="20"/>
          <w:szCs w:val="20"/>
        </w:rPr>
        <w:t>Geografiskt urval för Geotaggade foton – vid Tillval uppgradering 2026.1</w:t>
      </w:r>
      <w:r>
        <w:br/>
        <w:t>Lagerdefintion för geografiskt urval finns i uppgraderingsmapp 2026.1. Connectionsträngen justeras före inläsning till Geografiska urval.</w:t>
      </w:r>
      <w:r>
        <w:br/>
      </w:r>
      <w:r>
        <w:br/>
        <w:t>1. Justera connectionsträng till kundens (hämta från VA-karta) i Geokodade_foton.xml</w:t>
      </w:r>
      <w:r>
        <w:br/>
        <w:t>2. Läs in XML i Administrera Geografiska urval - Lägg till nytt – Kartdefinition</w:t>
      </w:r>
      <w:r>
        <w:br/>
      </w:r>
      <w:r>
        <w:tab/>
        <w:t>- Länka lager - Nej!</w:t>
      </w:r>
      <w:r>
        <w:br/>
        <w:t>3. Sätt Grupp = Geografiska urval</w:t>
      </w:r>
    </w:p>
    <w:p w14:paraId="020BB572" w14:textId="77777777" w:rsidR="00065D2A" w:rsidRDefault="00065D2A" w:rsidP="00517C71">
      <w:pPr>
        <w:pStyle w:val="Brdtext"/>
      </w:pPr>
    </w:p>
    <w:p w14:paraId="45AC186E" w14:textId="35CD9336" w:rsidR="00926C7E" w:rsidRPr="00B74174" w:rsidRDefault="00A27422" w:rsidP="00926C7E">
      <w:pPr>
        <w:pStyle w:val="Rubrik2"/>
      </w:pPr>
      <w:r>
        <w:t>Historiklogg</w:t>
      </w:r>
      <w:r w:rsidR="005C19FE">
        <w:t xml:space="preserve"> (Endast SQL-Server)</w:t>
      </w:r>
    </w:p>
    <w:p w14:paraId="76321C55" w14:textId="77777777" w:rsidR="00926C7E" w:rsidRPr="00D76A53" w:rsidRDefault="00926C7E" w:rsidP="00A537F5">
      <w:pPr>
        <w:pStyle w:val="Rubrik3"/>
      </w:pPr>
      <w:r w:rsidRPr="00D76A53">
        <w:t>Syfte</w:t>
      </w:r>
    </w:p>
    <w:p w14:paraId="7B75EA0D" w14:textId="4A0A14E3" w:rsidR="00926C7E" w:rsidRPr="00D76A53" w:rsidRDefault="00A27422" w:rsidP="00926C7E">
      <w:pPr>
        <w:rPr>
          <w:i/>
          <w:iCs/>
        </w:rPr>
      </w:pPr>
      <w:r>
        <w:rPr>
          <w:i/>
          <w:iCs/>
        </w:rPr>
        <w:t xml:space="preserve">Vår första version av denna triggerbaserade loggningstyp, där kunder kan anmäla intresse att bli testkunder vid beställning av versionen. </w:t>
      </w:r>
    </w:p>
    <w:p w14:paraId="75A0FA9E" w14:textId="77777777" w:rsidR="00926C7E" w:rsidRPr="00CD6D6F" w:rsidRDefault="00926C7E" w:rsidP="00A537F5">
      <w:pPr>
        <w:pStyle w:val="Rubrik3"/>
      </w:pPr>
      <w:r w:rsidRPr="00CD6D6F">
        <w:t>Instruktion</w:t>
      </w:r>
    </w:p>
    <w:p w14:paraId="5698F331" w14:textId="0B021022" w:rsidR="00A27422" w:rsidRDefault="00A27422" w:rsidP="00926C7E">
      <w:pPr>
        <w:pStyle w:val="Brdtext"/>
      </w:pPr>
      <w:r>
        <w:t xml:space="preserve">Endast de, utav Aveki, utsedda testkunder som anses lämpliga får aktivering av logg.  </w:t>
      </w:r>
      <w:r>
        <w:br/>
        <w:t>Övriga kunder – lämnas orörda.</w:t>
      </w:r>
      <w:r w:rsidR="00B9631F">
        <w:t xml:space="preserve"> OBS! Kontrollera att Systeminställningar &gt; Grund &gt; Allmänt &gt; Visa historik är satt till </w:t>
      </w:r>
      <w:r w:rsidR="00B9631F" w:rsidRPr="00B9631F">
        <w:rPr>
          <w:b/>
          <w:bCs w:val="0"/>
        </w:rPr>
        <w:t>False</w:t>
      </w:r>
    </w:p>
    <w:p w14:paraId="45F0CE98" w14:textId="77777777" w:rsidR="001C3B12" w:rsidRDefault="00A27422" w:rsidP="00926C7E">
      <w:pPr>
        <w:pStyle w:val="Brdtext"/>
      </w:pPr>
      <w:r>
        <w:t xml:space="preserve">Aktivering och skapande av tabell för historiklogg med tillhörande triggrar görs med internt framtaget verktyg. </w:t>
      </w:r>
      <w:r w:rsidR="006E1148">
        <w:t xml:space="preserve">Manual </w:t>
      </w:r>
      <w:r w:rsidR="001C3B12">
        <w:t xml:space="preserve">för detta finns här: </w:t>
      </w:r>
    </w:p>
    <w:p w14:paraId="3BBB7004" w14:textId="053BEC14" w:rsidR="00926C7E" w:rsidRPr="001C3B12" w:rsidRDefault="001C3B12" w:rsidP="00926C7E">
      <w:pPr>
        <w:pStyle w:val="Brdtext"/>
        <w:rPr>
          <w:rStyle w:val="Hyperlnk"/>
        </w:rPr>
      </w:pPr>
      <w:hyperlink r:id="rId22" w:history="1">
        <w:r w:rsidRPr="001C3B12">
          <w:rPr>
            <w:rStyle w:val="Hyperlnk"/>
          </w:rPr>
          <w:t>G:\Produkter\Konsultation\Aktivera historikloggning\</w:t>
        </w:r>
      </w:hyperlink>
    </w:p>
    <w:p w14:paraId="7C48F1AD" w14:textId="77777777" w:rsidR="00073C95" w:rsidRDefault="00073C95"/>
    <w:p w14:paraId="7EF1C6B0" w14:textId="690F76F1" w:rsidR="00073C95" w:rsidRPr="00B74174" w:rsidRDefault="003D3506" w:rsidP="00073C95">
      <w:pPr>
        <w:pStyle w:val="Rubrik2"/>
      </w:pPr>
      <w:r>
        <w:t>Villkorade värden - t</w:t>
      </w:r>
      <w:r w:rsidR="00073C95">
        <w:t>esta att öppna ett ledningsformulär</w:t>
      </w:r>
    </w:p>
    <w:p w14:paraId="6F122187" w14:textId="77777777" w:rsidR="00073C95" w:rsidRPr="00D76A53" w:rsidRDefault="00073C95" w:rsidP="00A537F5">
      <w:pPr>
        <w:pStyle w:val="Rubrik3"/>
      </w:pPr>
      <w:r w:rsidRPr="00D76A53">
        <w:t>Syfte</w:t>
      </w:r>
    </w:p>
    <w:p w14:paraId="07752449" w14:textId="5A7A0A43" w:rsidR="00073C95" w:rsidRPr="00073C95" w:rsidRDefault="00073C95" w:rsidP="00073C95">
      <w:pPr>
        <w:rPr>
          <w:i/>
          <w:iCs/>
          <w:color w:val="0070C0"/>
          <w:sz w:val="18"/>
          <w:szCs w:val="16"/>
          <w:lang w:val="en-US"/>
        </w:rPr>
      </w:pPr>
      <w:r>
        <w:rPr>
          <w:i/>
          <w:iCs/>
        </w:rPr>
        <w:t>Från releasedatum av 2025.2 till den 27 oktober var funktionen Villkorade värden utvecklad på ett visst sätt. Från 2025-10-27 gjordes en justering avseende Villkorade värden och tabellen RELATED_ATTRIBUTES vilket påverkade att ledningsformuläret inte kunde öppnas likt tidigare och ett programkörningsfel erhölls.</w:t>
      </w:r>
      <w:r>
        <w:rPr>
          <w:i/>
          <w:iCs/>
        </w:rPr>
        <w:br/>
      </w:r>
      <w:r w:rsidRPr="00073C95">
        <w:rPr>
          <w:i/>
          <w:iCs/>
          <w:color w:val="0070C0"/>
          <w:sz w:val="18"/>
          <w:szCs w:val="16"/>
          <w:lang w:val="en-US"/>
        </w:rPr>
        <w:t>The JSON value could not be converted to System.Double. Path: $ | LineNumber: 0 | BytePositionInLine: 5.</w:t>
      </w:r>
    </w:p>
    <w:p w14:paraId="7316F15E" w14:textId="77777777" w:rsidR="00073C95" w:rsidRDefault="00073C95" w:rsidP="00073C95">
      <w:pPr>
        <w:rPr>
          <w:i/>
          <w:iCs/>
          <w:color w:val="0070C0"/>
          <w:sz w:val="18"/>
          <w:szCs w:val="16"/>
          <w:lang w:val="en-US"/>
        </w:rPr>
      </w:pPr>
      <w:r w:rsidRPr="00073C95">
        <w:rPr>
          <w:i/>
          <w:iCs/>
          <w:color w:val="0070C0"/>
          <w:sz w:val="18"/>
          <w:szCs w:val="16"/>
          <w:lang w:val="en-US"/>
        </w:rPr>
        <w:t xml:space="preserve"> ---&gt; System.InvalidOperationException: Cannot get the value of a token type 'String' as a number.</w:t>
      </w:r>
    </w:p>
    <w:p w14:paraId="605DD971" w14:textId="77777777" w:rsidR="00073C95" w:rsidRDefault="00073C95" w:rsidP="00073C95">
      <w:pPr>
        <w:rPr>
          <w:i/>
          <w:iCs/>
          <w:color w:val="0070C0"/>
          <w:sz w:val="18"/>
          <w:szCs w:val="16"/>
          <w:lang w:val="en-US"/>
        </w:rPr>
      </w:pPr>
    </w:p>
    <w:p w14:paraId="29039306" w14:textId="61A64492" w:rsidR="00073C95" w:rsidRPr="00CD6D6F" w:rsidRDefault="00073C95" w:rsidP="00A537F5">
      <w:pPr>
        <w:pStyle w:val="Rubrik3"/>
      </w:pPr>
      <w:r>
        <w:t>Erhålls fel, följ i</w:t>
      </w:r>
      <w:r w:rsidRPr="00CD6D6F">
        <w:t>nstruktion</w:t>
      </w:r>
    </w:p>
    <w:p w14:paraId="3CD3EBA3" w14:textId="383160FB" w:rsidR="00073C95" w:rsidRPr="00073C95" w:rsidRDefault="00073C95" w:rsidP="007B5B3E">
      <w:pPr>
        <w:pStyle w:val="Liststycke"/>
        <w:numPr>
          <w:ilvl w:val="0"/>
          <w:numId w:val="20"/>
        </w:numPr>
        <w:rPr>
          <w:color w:val="0070C0"/>
          <w:sz w:val="18"/>
          <w:szCs w:val="16"/>
          <w:lang w:val="en-US"/>
        </w:rPr>
      </w:pPr>
      <w:r w:rsidRPr="00073C95">
        <w:rPr>
          <w:lang w:val="en-US"/>
        </w:rPr>
        <w:t xml:space="preserve">Töm tabellen RELATED_ATTRIBUTES </w:t>
      </w:r>
      <w:r>
        <w:rPr>
          <w:lang w:val="en-US"/>
        </w:rPr>
        <w:t xml:space="preserve">på </w:t>
      </w:r>
      <w:r w:rsidRPr="00073C95">
        <w:rPr>
          <w:lang w:val="en-US"/>
        </w:rPr>
        <w:t>data</w:t>
      </w:r>
      <w:r>
        <w:rPr>
          <w:lang w:val="en-US"/>
        </w:rPr>
        <w:br/>
      </w:r>
      <w:r>
        <w:rPr>
          <w:lang w:val="en-US"/>
        </w:rPr>
        <w:br/>
      </w:r>
      <w:r w:rsidRPr="005812EC">
        <w:rPr>
          <w:rFonts w:ascii="Courier New" w:eastAsia="Times New Roman" w:hAnsi="Courier New" w:cs="Courier New"/>
          <w:kern w:val="3"/>
          <w:szCs w:val="20"/>
          <w:lang w:val="en-GB" w:bidi="he-IL"/>
          <w14:ligatures w14:val="none"/>
        </w:rPr>
        <w:lastRenderedPageBreak/>
        <w:t>DELETE FROM RELATED_ATTRIBUTES</w:t>
      </w:r>
      <w:r>
        <w:rPr>
          <w:lang w:val="en-US"/>
        </w:rPr>
        <w:br/>
      </w:r>
    </w:p>
    <w:p w14:paraId="727EE03A" w14:textId="77777777" w:rsidR="005812EC" w:rsidRDefault="00073C95" w:rsidP="007B5B3E">
      <w:pPr>
        <w:pStyle w:val="Liststycke"/>
        <w:numPr>
          <w:ilvl w:val="0"/>
          <w:numId w:val="20"/>
        </w:numPr>
      </w:pPr>
      <w:r w:rsidRPr="005812EC">
        <w:t>Fyll tabellen igen med hjälp av följande script</w:t>
      </w:r>
      <w:r w:rsidR="005812EC">
        <w:br/>
      </w:r>
    </w:p>
    <w:p w14:paraId="257032BA" w14:textId="086CFD6C" w:rsidR="005812EC" w:rsidRPr="0031353B" w:rsidRDefault="005812EC" w:rsidP="003D3506">
      <w:pPr>
        <w:pStyle w:val="Rubrik3"/>
        <w:rPr>
          <w:lang w:val="en-GB"/>
        </w:rPr>
      </w:pPr>
      <w:r w:rsidRPr="0031353B">
        <w:rPr>
          <w:lang w:val="en-GB"/>
        </w:rPr>
        <w:t>SQL-server</w:t>
      </w:r>
    </w:p>
    <w:p w14:paraId="5C56D206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INSERT INTO </w:t>
      </w:r>
      <w:r>
        <w:rPr>
          <w:rFonts w:ascii="Courier New" w:hAnsi="Courier New" w:cs="Courier New"/>
          <w:lang w:val="en-GB"/>
        </w:rPr>
        <w:t>dbo.</w:t>
      </w:r>
      <w:r w:rsidRPr="00D41F36">
        <w:rPr>
          <w:rFonts w:ascii="Courier New" w:hAnsi="Courier New" w:cs="Courier New"/>
          <w:lang w:val="en-GB"/>
        </w:rPr>
        <w:t>RELATED_ATTRIBUTES (id, name, description, source_name, related_value_table, active, restrictive, created_date, created_by, last_modified_date, last_modified_by) VALUES ('3cac8e21-c184-4493-bf19-cd68a321ec81', 'FTYP-RMAT-INND-YTTD', '', 'LEDNING', '{</w:t>
      </w:r>
    </w:p>
    <w:p w14:paraId="09C422D3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"Attributes": [</w:t>
      </w:r>
    </w:p>
    <w:p w14:paraId="4478A8AE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{</w:t>
      </w:r>
    </w:p>
    <w:p w14:paraId="63EC059B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"SourceName": "FTYP",</w:t>
      </w:r>
    </w:p>
    <w:p w14:paraId="70A008D0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"DisplayName": "Funktionstyp",</w:t>
      </w:r>
    </w:p>
    <w:p w14:paraId="467EF6EB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"ValueTypeString": "System.String",</w:t>
      </w:r>
    </w:p>
    <w:p w14:paraId="0FD369D2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"CompositeValues": []</w:t>
      </w:r>
    </w:p>
    <w:p w14:paraId="3C8F459A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},</w:t>
      </w:r>
    </w:p>
    <w:p w14:paraId="5F6DF425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{</w:t>
      </w:r>
    </w:p>
    <w:p w14:paraId="183C090F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"SourceName": "RMAT",</w:t>
      </w:r>
    </w:p>
    <w:p w14:paraId="52344137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"DisplayName": "R\u00F6rmaterial",</w:t>
      </w:r>
    </w:p>
    <w:p w14:paraId="39B6C0BC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"ValueTypeString": "System.String",</w:t>
      </w:r>
    </w:p>
    <w:p w14:paraId="330CB966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"CompositeValues": []</w:t>
      </w:r>
    </w:p>
    <w:p w14:paraId="0A315460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},</w:t>
      </w:r>
    </w:p>
    <w:p w14:paraId="217EA3F2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{</w:t>
      </w:r>
    </w:p>
    <w:p w14:paraId="12642FD1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"SourceName": "INND",</w:t>
      </w:r>
    </w:p>
    <w:p w14:paraId="288B218B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"DisplayName": "Innerdiameter",</w:t>
      </w:r>
    </w:p>
    <w:p w14:paraId="7C92A94F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"ValueTypeString": "System.Double",</w:t>
      </w:r>
    </w:p>
    <w:p w14:paraId="21763768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"CompositeValues": []</w:t>
      </w:r>
    </w:p>
    <w:p w14:paraId="4F38666C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},</w:t>
      </w:r>
    </w:p>
    <w:p w14:paraId="41BE2EAD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{</w:t>
      </w:r>
    </w:p>
    <w:p w14:paraId="38117CD6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"SourceName": "YTTD",</w:t>
      </w:r>
    </w:p>
    <w:p w14:paraId="11EEFD5B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"DisplayName": "Ytterdiameter",</w:t>
      </w:r>
    </w:p>
    <w:p w14:paraId="187A36D8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"ValueTypeString": "System.Double",</w:t>
      </w:r>
    </w:p>
    <w:p w14:paraId="2396CB72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  "CompositeValues": []</w:t>
      </w:r>
    </w:p>
    <w:p w14:paraId="6B07991F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  }</w:t>
      </w:r>
    </w:p>
    <w:p w14:paraId="1D8A29C2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],</w:t>
      </w:r>
    </w:p>
    <w:p w14:paraId="5870B5BE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 xml:space="preserve">  "Rows": []</w:t>
      </w:r>
    </w:p>
    <w:p w14:paraId="76F911B0" w14:textId="77777777" w:rsidR="005812EC" w:rsidRPr="00D41F36" w:rsidRDefault="005812EC" w:rsidP="005812EC">
      <w:pPr>
        <w:rPr>
          <w:rFonts w:ascii="Courier New" w:hAnsi="Courier New" w:cs="Courier New"/>
          <w:lang w:val="en-GB"/>
        </w:rPr>
      </w:pPr>
      <w:r w:rsidRPr="00D41F36">
        <w:rPr>
          <w:rFonts w:ascii="Courier New" w:hAnsi="Courier New" w:cs="Courier New"/>
          <w:lang w:val="en-GB"/>
        </w:rPr>
        <w:t>}', -1, 0, GETDATE(), '</w:t>
      </w:r>
      <w:r>
        <w:rPr>
          <w:rFonts w:ascii="Courier New" w:hAnsi="Courier New" w:cs="Courier New"/>
          <w:lang w:val="en-GB"/>
        </w:rPr>
        <w:t>System</w:t>
      </w:r>
      <w:r w:rsidRPr="00D41F36">
        <w:rPr>
          <w:rFonts w:ascii="Courier New" w:hAnsi="Courier New" w:cs="Courier New"/>
          <w:lang w:val="en-GB"/>
        </w:rPr>
        <w:t>', GETDATE(), '</w:t>
      </w:r>
      <w:r>
        <w:rPr>
          <w:rFonts w:ascii="Courier New" w:hAnsi="Courier New" w:cs="Courier New"/>
          <w:lang w:val="en-GB"/>
        </w:rPr>
        <w:t>System</w:t>
      </w:r>
      <w:r w:rsidRPr="00D41F36">
        <w:rPr>
          <w:rFonts w:ascii="Courier New" w:hAnsi="Courier New" w:cs="Courier New"/>
          <w:lang w:val="en-GB"/>
        </w:rPr>
        <w:t>');</w:t>
      </w:r>
    </w:p>
    <w:p w14:paraId="4C287AB5" w14:textId="77777777" w:rsidR="005812EC" w:rsidRPr="00073C95" w:rsidRDefault="005812EC" w:rsidP="005812EC">
      <w:pPr>
        <w:pStyle w:val="Liststycke"/>
        <w:rPr>
          <w:lang w:val="en-US"/>
        </w:rPr>
      </w:pPr>
    </w:p>
    <w:p w14:paraId="322EEA01" w14:textId="51C8C371" w:rsidR="003D3506" w:rsidRDefault="005812EC" w:rsidP="003D3506">
      <w:pPr>
        <w:pStyle w:val="Rubrik3"/>
        <w:rPr>
          <w:rFonts w:ascii="Courier New" w:hAnsi="Courier New" w:cs="Courier New"/>
          <w:lang w:val="en-GB"/>
        </w:rPr>
      </w:pPr>
      <w:r w:rsidRPr="00CA5981">
        <w:rPr>
          <w:lang w:val="en-GB"/>
        </w:rPr>
        <w:t>Oracle</w:t>
      </w:r>
      <w:r w:rsidRPr="00CA5981">
        <w:rPr>
          <w:lang w:val="en-GB"/>
        </w:rPr>
        <w:br/>
      </w:r>
    </w:p>
    <w:p w14:paraId="47F84FA4" w14:textId="0A2114FD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INSERT INTO RELATED_ATTRIBUTES</w:t>
      </w:r>
    </w:p>
    <w:p w14:paraId="1C1410E9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(ID, NAME, DESCRIPTION, SOURCE_NAME, RELATED_VALUE_TABLE,</w:t>
      </w:r>
      <w:r>
        <w:rPr>
          <w:rFonts w:ascii="Courier New" w:hAnsi="Courier New" w:cs="Courier New"/>
          <w:lang w:val="en-GB"/>
        </w:rPr>
        <w:t xml:space="preserve"> </w:t>
      </w:r>
      <w:r w:rsidRPr="00751745">
        <w:rPr>
          <w:rFonts w:ascii="Courier New" w:hAnsi="Courier New" w:cs="Courier New"/>
          <w:lang w:val="en-GB"/>
        </w:rPr>
        <w:t>ACTIVE, RESTRICTIVE, CREATED_DATE, CREATED_BY, LAST_MODIFIED_DATE, LAST_MODIFIED_BY)</w:t>
      </w:r>
    </w:p>
    <w:p w14:paraId="48D97550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VALUES</w:t>
      </w:r>
    </w:p>
    <w:p w14:paraId="59766084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(</w:t>
      </w:r>
    </w:p>
    <w:p w14:paraId="2D619BB8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'3cac8e21-c184-4493-bf19-cd68a321ec83',</w:t>
      </w:r>
    </w:p>
    <w:p w14:paraId="149FADAD" w14:textId="77777777" w:rsidR="005812EC" w:rsidRPr="00AD0824" w:rsidRDefault="005812EC" w:rsidP="005812EC">
      <w:pPr>
        <w:rPr>
          <w:rFonts w:ascii="Courier New" w:hAnsi="Courier New" w:cs="Courier New"/>
        </w:rPr>
      </w:pPr>
      <w:r w:rsidRPr="00751745">
        <w:rPr>
          <w:rFonts w:ascii="Courier New" w:hAnsi="Courier New" w:cs="Courier New"/>
          <w:lang w:val="en-GB"/>
        </w:rPr>
        <w:t xml:space="preserve">  </w:t>
      </w:r>
      <w:r w:rsidRPr="00AD0824">
        <w:rPr>
          <w:rFonts w:ascii="Courier New" w:hAnsi="Courier New" w:cs="Courier New"/>
        </w:rPr>
        <w:t>'FTYP-RMAT-INND-YTTD',</w:t>
      </w:r>
    </w:p>
    <w:p w14:paraId="4CD6726E" w14:textId="77777777" w:rsidR="005812EC" w:rsidRPr="00AD0824" w:rsidRDefault="005812EC" w:rsidP="005812EC">
      <w:pPr>
        <w:rPr>
          <w:rFonts w:ascii="Courier New" w:hAnsi="Courier New" w:cs="Courier New"/>
        </w:rPr>
      </w:pPr>
      <w:r w:rsidRPr="00AD0824">
        <w:rPr>
          <w:rFonts w:ascii="Courier New" w:hAnsi="Courier New" w:cs="Courier New"/>
        </w:rPr>
        <w:t>  NULL,</w:t>
      </w:r>
    </w:p>
    <w:p w14:paraId="59F0C2B9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AD0824">
        <w:rPr>
          <w:rFonts w:ascii="Courier New" w:hAnsi="Courier New" w:cs="Courier New"/>
        </w:rPr>
        <w:lastRenderedPageBreak/>
        <w:t xml:space="preserve">  </w:t>
      </w:r>
      <w:r w:rsidRPr="00751745">
        <w:rPr>
          <w:rFonts w:ascii="Courier New" w:hAnsi="Courier New" w:cs="Courier New"/>
          <w:lang w:val="en-GB"/>
        </w:rPr>
        <w:t>'LEDNING',</w:t>
      </w:r>
    </w:p>
    <w:p w14:paraId="046B081B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TO_CLOB(q'~{</w:t>
      </w:r>
    </w:p>
    <w:p w14:paraId="19229F92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"Attributes": [</w:t>
      </w:r>
    </w:p>
    <w:p w14:paraId="60505A83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  { "SourceName": "FTYP", "DisplayName": "Funktionstyp", "ValueTypeString": "System.String", "CompositeValues": [] },</w:t>
      </w:r>
    </w:p>
    <w:p w14:paraId="05AD2F75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  { "SourceName": "RMAT", "DisplayName": "Rörmaterial",  "ValueTypeString": "System.String", "CompositeValues": [] },</w:t>
      </w:r>
    </w:p>
    <w:p w14:paraId="60024324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  { "SourceName": "INND", "DisplayName": "Innerdiameter","ValueTypeString": "System.Decimal","CompositeValues": [] },</w:t>
      </w:r>
    </w:p>
    <w:p w14:paraId="51D6994A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  { "SourceName": "YTTD", "DisplayName": "Ytterdiameter","ValueTypeString": "System.Decimal","CompositeValues": [] }</w:t>
      </w:r>
    </w:p>
    <w:p w14:paraId="30C38439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],</w:t>
      </w:r>
    </w:p>
    <w:p w14:paraId="57B45E77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"Rows": []</w:t>
      </w:r>
    </w:p>
    <w:p w14:paraId="3D98DA51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}~'),</w:t>
      </w:r>
    </w:p>
    <w:p w14:paraId="2BFC1C29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1,</w:t>
      </w:r>
    </w:p>
    <w:p w14:paraId="01D1165B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0,</w:t>
      </w:r>
    </w:p>
    <w:p w14:paraId="4D536325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LOCALTIMESTAMP(7),</w:t>
      </w:r>
    </w:p>
    <w:p w14:paraId="130F643A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'Aveki',</w:t>
      </w:r>
    </w:p>
    <w:p w14:paraId="5084D11F" w14:textId="77777777" w:rsidR="005812EC" w:rsidRPr="00751745" w:rsidRDefault="005812EC" w:rsidP="005812EC">
      <w:pPr>
        <w:rPr>
          <w:rFonts w:ascii="Courier New" w:hAnsi="Courier New" w:cs="Courier New"/>
          <w:lang w:val="en-GB"/>
        </w:rPr>
      </w:pPr>
      <w:r w:rsidRPr="00751745">
        <w:rPr>
          <w:rFonts w:ascii="Courier New" w:hAnsi="Courier New" w:cs="Courier New"/>
          <w:lang w:val="en-GB"/>
        </w:rPr>
        <w:t>  LOCALTIMESTAMP(7),</w:t>
      </w:r>
    </w:p>
    <w:p w14:paraId="12577A1E" w14:textId="77777777" w:rsidR="005812EC" w:rsidRPr="00901F4E" w:rsidRDefault="005812EC" w:rsidP="005812EC">
      <w:pPr>
        <w:rPr>
          <w:rFonts w:ascii="Courier New" w:hAnsi="Courier New" w:cs="Courier New"/>
          <w:lang w:val="en-US"/>
        </w:rPr>
      </w:pPr>
      <w:r w:rsidRPr="00751745">
        <w:rPr>
          <w:rFonts w:ascii="Courier New" w:hAnsi="Courier New" w:cs="Courier New"/>
          <w:lang w:val="en-GB"/>
        </w:rPr>
        <w:t xml:space="preserve">  </w:t>
      </w:r>
      <w:r w:rsidRPr="00901F4E">
        <w:rPr>
          <w:rFonts w:ascii="Courier New" w:hAnsi="Courier New" w:cs="Courier New"/>
          <w:lang w:val="en-US"/>
        </w:rPr>
        <w:t>'Aveki'</w:t>
      </w:r>
    </w:p>
    <w:p w14:paraId="40F47AEF" w14:textId="124DDDA3" w:rsidR="005812EC" w:rsidRPr="00751745" w:rsidRDefault="005812EC" w:rsidP="005812EC">
      <w:pPr>
        <w:rPr>
          <w:rFonts w:ascii="Courier New" w:hAnsi="Courier New" w:cs="Courier New"/>
        </w:rPr>
      </w:pPr>
      <w:r w:rsidRPr="00751745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</w:p>
    <w:p w14:paraId="4DA6523B" w14:textId="38F76265" w:rsidR="005812EC" w:rsidRDefault="005812EC" w:rsidP="005812EC">
      <w:r>
        <w:br/>
      </w:r>
    </w:p>
    <w:p w14:paraId="365E362F" w14:textId="05867EC8" w:rsidR="005812EC" w:rsidRDefault="005812EC" w:rsidP="007B5B3E">
      <w:pPr>
        <w:pStyle w:val="Liststycke"/>
        <w:numPr>
          <w:ilvl w:val="0"/>
          <w:numId w:val="20"/>
        </w:numPr>
      </w:pPr>
      <w:r>
        <w:t>Öppna Villkorade värden och generera om dem, sätt Villkorade värden son inaktiv och spara</w:t>
      </w:r>
      <w:r>
        <w:br/>
      </w:r>
    </w:p>
    <w:p w14:paraId="18FD7747" w14:textId="71D0E92A" w:rsidR="005812EC" w:rsidRPr="005812EC" w:rsidRDefault="005812EC" w:rsidP="007B5B3E">
      <w:pPr>
        <w:pStyle w:val="Liststycke"/>
        <w:numPr>
          <w:ilvl w:val="0"/>
          <w:numId w:val="20"/>
        </w:numPr>
      </w:pPr>
      <w:r>
        <w:t>Testa att öppna ett ledningsformulär</w:t>
      </w:r>
      <w:r w:rsidR="00073C95" w:rsidRPr="00073C95">
        <w:br/>
      </w:r>
    </w:p>
    <w:p w14:paraId="19665E35" w14:textId="546B6CB4" w:rsidR="00B846AF" w:rsidRPr="00B74174" w:rsidRDefault="00B846AF" w:rsidP="00B846AF">
      <w:pPr>
        <w:pStyle w:val="Rubrik2"/>
      </w:pPr>
      <w:r>
        <w:t xml:space="preserve">DANMARK – Uppdatera vyer </w:t>
      </w:r>
      <w:r w:rsidRPr="00B846AF">
        <w:t>KNUDE_DANMARK</w:t>
      </w:r>
    </w:p>
    <w:p w14:paraId="0738DD51" w14:textId="77777777" w:rsidR="00B846AF" w:rsidRPr="00D76A53" w:rsidRDefault="00B846AF" w:rsidP="00B846AF">
      <w:pPr>
        <w:pStyle w:val="Rubrik3"/>
      </w:pPr>
      <w:r w:rsidRPr="00D76A53">
        <w:t>Syfte</w:t>
      </w:r>
    </w:p>
    <w:p w14:paraId="2B8F1989" w14:textId="3138A356" w:rsidR="00B846AF" w:rsidRPr="00D76A53" w:rsidRDefault="00B846AF" w:rsidP="00B846AF">
      <w:pPr>
        <w:rPr>
          <w:i/>
          <w:iCs/>
        </w:rPr>
      </w:pPr>
      <w:r>
        <w:rPr>
          <w:i/>
          <w:iCs/>
        </w:rPr>
        <w:t xml:space="preserve">Ändra vyn för att kunna använda synkronisering z-z hos danska kunder. </w:t>
      </w:r>
      <w:r w:rsidRPr="00B846AF">
        <w:rPr>
          <w:i/>
          <w:iCs/>
        </w:rPr>
        <w:t>Vyn KNUDE_DANMARK innehåller endast data för avloppspunkter.</w:t>
      </w:r>
      <w:r>
        <w:rPr>
          <w:i/>
          <w:iCs/>
        </w:rPr>
        <w:br/>
      </w:r>
      <w:r w:rsidRPr="00B846AF">
        <w:rPr>
          <w:i/>
          <w:iCs/>
          <w:u w:val="single"/>
        </w:rPr>
        <w:t>Kommentar</w:t>
      </w:r>
      <w:r>
        <w:rPr>
          <w:i/>
          <w:iCs/>
        </w:rPr>
        <w:t>: Utredning görs av kundansvarig hur vy för Vatten ska hanteras med LE34.</w:t>
      </w:r>
    </w:p>
    <w:p w14:paraId="2BD35D96" w14:textId="77777777" w:rsidR="00B846AF" w:rsidRPr="00CD6D6F" w:rsidRDefault="00B846AF" w:rsidP="00B846AF">
      <w:pPr>
        <w:pStyle w:val="Rubrik3"/>
      </w:pPr>
      <w:r w:rsidRPr="00CD6D6F">
        <w:t>Instruktion</w:t>
      </w:r>
    </w:p>
    <w:p w14:paraId="4F9E7917" w14:textId="70D45CD1" w:rsidR="003D3506" w:rsidRDefault="00B846AF" w:rsidP="001F12DB">
      <w:r>
        <w:t xml:space="preserve">Lägg till attributet P.BOTTN (kör Alter-view) i vyn </w:t>
      </w:r>
      <w:r w:rsidRPr="00B846AF">
        <w:t>KNUDE_DANMARK</w:t>
      </w:r>
      <w:r>
        <w:t>.</w:t>
      </w:r>
      <w:r w:rsidR="00890EB5">
        <w:br/>
      </w:r>
      <w:r w:rsidR="004A0BD6">
        <w:br/>
      </w:r>
      <w:r w:rsidR="004A0BD6" w:rsidRPr="004A0BD6">
        <w:rPr>
          <w:highlight w:val="yellow"/>
        </w:rPr>
        <w:t>Den finns redan tillagd i vyn under annat alias</w:t>
      </w:r>
      <w:r w:rsidR="004A0BD6">
        <w:rPr>
          <w:highlight w:val="yellow"/>
        </w:rPr>
        <w:t xml:space="preserve"> (P.BOTTN as Bundkote)</w:t>
      </w:r>
      <w:r w:rsidR="004A0BD6" w:rsidRPr="004A0BD6">
        <w:rPr>
          <w:highlight w:val="yellow"/>
        </w:rPr>
        <w:t>, men måste läggas till igen i klartext (ursprungligt kolumnnamn)</w:t>
      </w:r>
      <w:r w:rsidR="003D3506">
        <w:br w:type="page"/>
      </w:r>
    </w:p>
    <w:p w14:paraId="4C4CF97D" w14:textId="77777777" w:rsidR="001F12DB" w:rsidRDefault="001F12DB" w:rsidP="001F12DB"/>
    <w:p w14:paraId="15E57DD6" w14:textId="77777777" w:rsidR="001F12DB" w:rsidRDefault="001F12DB" w:rsidP="006D621D">
      <w:pPr>
        <w:pStyle w:val="Rubrik1"/>
      </w:pPr>
    </w:p>
    <w:p w14:paraId="22D8B95B" w14:textId="7B01FA1F" w:rsidR="002D14BA" w:rsidRPr="00D76A53" w:rsidRDefault="002D14BA" w:rsidP="006D621D">
      <w:pPr>
        <w:pStyle w:val="Rubrik1"/>
      </w:pPr>
      <w:r w:rsidRPr="00D76A53">
        <w:t>Moduler</w:t>
      </w:r>
    </w:p>
    <w:p w14:paraId="1AE71B56" w14:textId="6289FE51" w:rsidR="006D621D" w:rsidRDefault="006D621D" w:rsidP="006D621D">
      <w:pPr>
        <w:pStyle w:val="Rubrik2"/>
      </w:pPr>
      <w:r>
        <w:t xml:space="preserve">Ledningskollen </w:t>
      </w:r>
      <w:r w:rsidR="001010C5">
        <w:t>–</w:t>
      </w:r>
      <w:r>
        <w:t xml:space="preserve"> ägare</w:t>
      </w:r>
      <w:r w:rsidR="001010C5">
        <w:t xml:space="preserve"> (schemalagd synkronisering)</w:t>
      </w:r>
    </w:p>
    <w:p w14:paraId="2F1073F5" w14:textId="77777777" w:rsidR="006D621D" w:rsidRPr="00D76A53" w:rsidRDefault="006D621D" w:rsidP="00A537F5">
      <w:pPr>
        <w:pStyle w:val="Rubrik3"/>
      </w:pPr>
      <w:r w:rsidRPr="00D76A53">
        <w:t>Syfte</w:t>
      </w:r>
    </w:p>
    <w:p w14:paraId="253D3CF2" w14:textId="7973494A" w:rsidR="006D621D" w:rsidRPr="00D76A53" w:rsidRDefault="0028080D" w:rsidP="006D621D">
      <w:pPr>
        <w:autoSpaceDN/>
        <w:spacing w:after="160" w:line="259" w:lineRule="auto"/>
        <w:textAlignment w:val="auto"/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</w:pPr>
      <w:r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 xml:space="preserve">Ledningskollen har från 1 april ett nytt API för kommunikation med våra moduler. I mall för konfigurationsfiler har den nya </w:t>
      </w:r>
      <w:hyperlink r:id="rId23" w:history="1">
        <w:r w:rsidRPr="008F1847">
          <w:rPr>
            <w:rStyle w:val="Hyperlnk"/>
            <w:rFonts w:eastAsiaTheme="minorHAnsi" w:cstheme="minorBidi"/>
            <w:i/>
            <w:iCs/>
            <w:kern w:val="2"/>
            <w:szCs w:val="22"/>
            <w:lang w:bidi="ar-SA"/>
            <w14:ligatures w14:val="standardContextual"/>
          </w:rPr>
          <w:t>URL:en</w:t>
        </w:r>
      </w:hyperlink>
      <w:r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 xml:space="preserve"> angetts so default. Om kund kör med schemalagd synkronisering av ärende på annat ställe behövs tillhörande konfigurationsfil kontrolleras.</w:t>
      </w:r>
    </w:p>
    <w:p w14:paraId="3957D992" w14:textId="77777777" w:rsidR="006D621D" w:rsidRDefault="006D621D" w:rsidP="00A537F5">
      <w:pPr>
        <w:pStyle w:val="Rubrik3"/>
      </w:pPr>
      <w:r w:rsidRPr="00D76A53">
        <w:t>Instruktion</w:t>
      </w:r>
    </w:p>
    <w:p w14:paraId="569EA40F" w14:textId="2A51888A" w:rsidR="0028080D" w:rsidRPr="0028080D" w:rsidRDefault="0028080D" w:rsidP="006D621D">
      <w:r w:rsidRPr="0028080D">
        <w:t>Ersätt vid behov inställning för URL i konfigurationsfil tillhörande LedningskollenSync.</w:t>
      </w:r>
    </w:p>
    <w:p w14:paraId="529F8318" w14:textId="77777777" w:rsidR="0028080D" w:rsidRPr="0028080D" w:rsidRDefault="0028080D" w:rsidP="006D621D"/>
    <w:p w14:paraId="0E420BFC" w14:textId="20467770" w:rsidR="0028080D" w:rsidRDefault="0028080D" w:rsidP="002130EC">
      <w:r w:rsidRPr="0028080D">
        <w:t xml:space="preserve">Ny URL: </w:t>
      </w:r>
      <w:hyperlink r:id="rId24" w:history="1">
        <w:r w:rsidR="002C6129" w:rsidRPr="004D4CB6">
          <w:rPr>
            <w:rStyle w:val="Hyperlnk"/>
            <w:b/>
            <w:bCs/>
          </w:rPr>
          <w:t>https://integration-v4-api.ledningskollen.se/api/v4/</w:t>
        </w:r>
      </w:hyperlink>
      <w:r w:rsidR="002C6129">
        <w:rPr>
          <w:b/>
          <w:bCs/>
        </w:rPr>
        <w:t xml:space="preserve"> </w:t>
      </w:r>
    </w:p>
    <w:p w14:paraId="24877048" w14:textId="1A5688EF" w:rsidR="002038C9" w:rsidRPr="00D76A53" w:rsidRDefault="002038C9" w:rsidP="000843B7">
      <w:pPr>
        <w:pStyle w:val="Rubrik2"/>
      </w:pPr>
      <w:r w:rsidRPr="001010C5">
        <w:t>VA-banken GO</w:t>
      </w:r>
    </w:p>
    <w:p w14:paraId="63209653" w14:textId="5C6D37A0" w:rsidR="00D67347" w:rsidRPr="00D76A53" w:rsidRDefault="002038C9" w:rsidP="00973A82">
      <w:r w:rsidRPr="00D76A53">
        <w:t>Uppgradera enligt dokument Uppgradering 202</w:t>
      </w:r>
      <w:r w:rsidR="00CD6D6F">
        <w:t>6</w:t>
      </w:r>
      <w:r w:rsidRPr="00D76A53">
        <w:t>.</w:t>
      </w:r>
      <w:r w:rsidR="00CD6D6F">
        <w:t>1</w:t>
      </w:r>
      <w:r w:rsidRPr="00D76A53">
        <w:t>VA</w:t>
      </w:r>
      <w:r w:rsidR="00F900A7">
        <w:t>-banken GO</w:t>
      </w:r>
      <w:r w:rsidR="00D67347">
        <w:t>.</w:t>
      </w:r>
    </w:p>
    <w:p w14:paraId="1EC91ACF" w14:textId="5EFD41EC" w:rsidR="002038C9" w:rsidRPr="00D76A53" w:rsidRDefault="00973A82" w:rsidP="00973A82">
      <w:r w:rsidRPr="00D76A53">
        <w:t xml:space="preserve">Länk: </w:t>
      </w:r>
      <w:hyperlink r:id="rId25" w:history="1">
        <w:r w:rsidR="00CD6D6F">
          <w:rPr>
            <w:rStyle w:val="Hyperlnk"/>
          </w:rPr>
          <w:t>\\vautvapp001\Gemensam\Produkter\1 VA-banken\2026.1\</w:t>
        </w:r>
      </w:hyperlink>
    </w:p>
    <w:p w14:paraId="174C88B3" w14:textId="77777777" w:rsidR="002038C9" w:rsidRDefault="002038C9" w:rsidP="002038C9"/>
    <w:p w14:paraId="2635332F" w14:textId="316AD075" w:rsidR="0028080D" w:rsidRDefault="0028080D" w:rsidP="0028080D">
      <w:pPr>
        <w:pStyle w:val="Rubrik2"/>
      </w:pPr>
      <w:commentRangeStart w:id="4"/>
      <w:commentRangeStart w:id="5"/>
      <w:r w:rsidRPr="00276915">
        <w:t>VASS – nytt API</w:t>
      </w:r>
      <w:commentRangeEnd w:id="4"/>
      <w:r w:rsidR="003902D5">
        <w:rPr>
          <w:rStyle w:val="Kommentarsreferens"/>
          <w:sz w:val="28"/>
          <w:szCs w:val="22"/>
        </w:rPr>
        <w:commentReference w:id="4"/>
      </w:r>
      <w:commentRangeEnd w:id="5"/>
      <w:r w:rsidR="00557665">
        <w:rPr>
          <w:rStyle w:val="Kommentarsreferens"/>
          <w:sz w:val="28"/>
          <w:szCs w:val="22"/>
        </w:rPr>
        <w:commentReference w:id="5"/>
      </w:r>
    </w:p>
    <w:p w14:paraId="61F94B8B" w14:textId="77777777" w:rsidR="0028080D" w:rsidRDefault="0028080D" w:rsidP="00A537F5">
      <w:pPr>
        <w:pStyle w:val="Rubrik3"/>
      </w:pPr>
      <w:r w:rsidRPr="00410D2C">
        <w:t>Syfte</w:t>
      </w:r>
      <w:r>
        <w:t xml:space="preserve">: </w:t>
      </w:r>
    </w:p>
    <w:p w14:paraId="33D3F98D" w14:textId="36D49BF8" w:rsidR="0028080D" w:rsidRDefault="0028080D" w:rsidP="0028080D">
      <w:pPr>
        <w:rPr>
          <w:i/>
          <w:iCs/>
        </w:rPr>
      </w:pPr>
      <w:r>
        <w:rPr>
          <w:i/>
          <w:iCs/>
        </w:rPr>
        <w:t>Svenskt Vatten infört nytt API vilket innebär att nya inställningar för kommunikationsgränssnittet måste anges. Gemensamma inställningar för alla återfinns numera i Systeminställningar, modul VASS.</w:t>
      </w:r>
    </w:p>
    <w:p w14:paraId="661958D5" w14:textId="77777777" w:rsidR="0028080D" w:rsidRPr="00410D2C" w:rsidRDefault="0028080D" w:rsidP="0028080D">
      <w:pPr>
        <w:rPr>
          <w:i/>
          <w:iCs/>
        </w:rPr>
      </w:pPr>
    </w:p>
    <w:p w14:paraId="7571CF93" w14:textId="77777777" w:rsidR="0028080D" w:rsidRDefault="0028080D" w:rsidP="00A537F5">
      <w:pPr>
        <w:pStyle w:val="Rubrik3"/>
      </w:pPr>
      <w:r w:rsidRPr="00410D2C">
        <w:t xml:space="preserve">Instruktion: </w:t>
      </w:r>
    </w:p>
    <w:p w14:paraId="211B7438" w14:textId="284E0828" w:rsidR="00C12914" w:rsidRDefault="0028080D" w:rsidP="002038C9">
      <w:r>
        <w:t xml:space="preserve">Öppna </w:t>
      </w:r>
      <w:r w:rsidRPr="002E78F0">
        <w:rPr>
          <w:b/>
          <w:bCs/>
        </w:rPr>
        <w:t>Systeminställningar &gt; VASS</w:t>
      </w:r>
    </w:p>
    <w:p w14:paraId="73097E66" w14:textId="48614C7F" w:rsidR="00557665" w:rsidRDefault="00557665" w:rsidP="00557665">
      <w:r>
        <w:t>Där återfinns följande inställningar</w:t>
      </w:r>
      <w:r w:rsidR="00B54C09">
        <w:t>, ange värde där det saknas</w:t>
      </w:r>
      <w:r>
        <w:t>:</w:t>
      </w:r>
      <w:r>
        <w:br/>
      </w:r>
      <w:r>
        <w:br/>
      </w:r>
      <w:r w:rsidRPr="00B54C09">
        <w:rPr>
          <w:b/>
          <w:bCs/>
        </w:rPr>
        <w:t>URL API</w:t>
      </w:r>
      <w:r>
        <w:t xml:space="preserve"> (</w:t>
      </w:r>
      <w:r w:rsidRPr="00B54C09">
        <w:rPr>
          <w:i/>
          <w:iCs/>
        </w:rPr>
        <w:t>eng. BaseAdress</w:t>
      </w:r>
      <w:r>
        <w:t xml:space="preserve">) - </w:t>
      </w:r>
      <w:r w:rsidRPr="00B54C09">
        <w:rPr>
          <w:i/>
          <w:iCs/>
        </w:rPr>
        <w:t>URL till  API för VASS-portal</w:t>
      </w:r>
      <w:r w:rsidR="00055E63">
        <w:rPr>
          <w:i/>
          <w:iCs/>
        </w:rPr>
        <w:t xml:space="preserve"> (samma för alla kunder)</w:t>
      </w:r>
      <w:r w:rsidR="00B54C09">
        <w:br/>
        <w:t xml:space="preserve">Värde: </w:t>
      </w:r>
      <w:r w:rsidR="00055E63" w:rsidRPr="00055E63">
        <w:rPr>
          <w:rFonts w:ascii="Courier New" w:hAnsi="Courier New" w:cs="Courier New"/>
        </w:rPr>
        <w:t>https://app-vass-external-api-prod-001.azurewebsites.net</w:t>
      </w:r>
    </w:p>
    <w:p w14:paraId="7EB59CD2" w14:textId="77777777" w:rsidR="00557665" w:rsidRDefault="00557665" w:rsidP="00557665"/>
    <w:p w14:paraId="1B0A28A2" w14:textId="4813396B" w:rsidR="00557665" w:rsidRPr="00093C5D" w:rsidRDefault="00557665" w:rsidP="00557665">
      <w:r w:rsidRPr="00B54C09">
        <w:rPr>
          <w:b/>
          <w:bCs/>
        </w:rPr>
        <w:t>Behörighetsomfång</w:t>
      </w:r>
      <w:r>
        <w:t xml:space="preserve"> </w:t>
      </w:r>
      <w:r w:rsidRPr="00B54C09">
        <w:rPr>
          <w:i/>
          <w:iCs/>
        </w:rPr>
        <w:t>(eng. scope) – Specificerar behörighetsomfånget som krävs för API</w:t>
      </w:r>
      <w:r w:rsidRPr="00B54C09">
        <w:rPr>
          <w:i/>
          <w:iCs/>
        </w:rPr>
        <w:noBreakHyphen/>
        <w:t>anropet</w:t>
      </w:r>
      <w:r w:rsidR="00055E63">
        <w:rPr>
          <w:i/>
          <w:iCs/>
        </w:rPr>
        <w:t xml:space="preserve"> (samma för alla kunder)</w:t>
      </w:r>
      <w:r w:rsidRPr="00B54C09">
        <w:rPr>
          <w:i/>
          <w:iCs/>
        </w:rPr>
        <w:t>.</w:t>
      </w:r>
    </w:p>
    <w:p w14:paraId="618347E7" w14:textId="51329161" w:rsidR="00557665" w:rsidRPr="00B54C09" w:rsidRDefault="00B54C09" w:rsidP="002038C9">
      <w:pPr>
        <w:rPr>
          <w:lang w:val="en-GB"/>
        </w:rPr>
      </w:pPr>
      <w:r w:rsidRPr="00B54C09">
        <w:rPr>
          <w:lang w:val="en-GB"/>
        </w:rPr>
        <w:t xml:space="preserve">Värde: </w:t>
      </w:r>
      <w:r w:rsidRPr="00B54C09">
        <w:rPr>
          <w:rFonts w:ascii="Courier New" w:hAnsi="Courier New" w:cs="Courier New"/>
          <w:sz w:val="20"/>
          <w:szCs w:val="18"/>
          <w:lang w:val="en-GB"/>
        </w:rPr>
        <w:t>api://4545e7c7-f165-4f3a-b101-71966419be55/.default</w:t>
      </w:r>
    </w:p>
    <w:p w14:paraId="415231C1" w14:textId="77777777" w:rsidR="00B54C09" w:rsidRPr="00B54C09" w:rsidRDefault="00B54C09" w:rsidP="002038C9">
      <w:pPr>
        <w:rPr>
          <w:lang w:val="en-GB"/>
        </w:rPr>
      </w:pPr>
    </w:p>
    <w:p w14:paraId="7BB8EA69" w14:textId="13C325AB" w:rsidR="00DC4AC4" w:rsidRPr="00DC4AC4" w:rsidRDefault="00A673F8" w:rsidP="00DC4AC4">
      <w:r w:rsidRPr="00B54C09">
        <w:rPr>
          <w:b/>
          <w:bCs/>
        </w:rPr>
        <w:t>KatalogID</w:t>
      </w:r>
      <w:r w:rsidR="00B54C09">
        <w:t xml:space="preserve"> </w:t>
      </w:r>
      <w:r w:rsidRPr="00B54C09">
        <w:rPr>
          <w:i/>
          <w:iCs/>
        </w:rPr>
        <w:t>(</w:t>
      </w:r>
      <w:r w:rsidR="00B54C09" w:rsidRPr="00B54C09">
        <w:rPr>
          <w:i/>
          <w:iCs/>
        </w:rPr>
        <w:t xml:space="preserve">eng. </w:t>
      </w:r>
      <w:r w:rsidRPr="00B54C09">
        <w:rPr>
          <w:i/>
          <w:iCs/>
        </w:rPr>
        <w:t xml:space="preserve">tenantID) </w:t>
      </w:r>
      <w:r w:rsidR="00093C5D" w:rsidRPr="00B54C09">
        <w:rPr>
          <w:i/>
          <w:iCs/>
        </w:rPr>
        <w:t>–</w:t>
      </w:r>
      <w:r w:rsidR="00B54C09" w:rsidRPr="00B54C09">
        <w:rPr>
          <w:i/>
          <w:iCs/>
        </w:rPr>
        <w:t xml:space="preserve"> </w:t>
      </w:r>
      <w:r w:rsidR="00093C5D" w:rsidRPr="00B54C09">
        <w:rPr>
          <w:i/>
          <w:iCs/>
        </w:rPr>
        <w:t xml:space="preserve">Unikt GUID för </w:t>
      </w:r>
      <w:r w:rsidR="005201BF">
        <w:rPr>
          <w:i/>
          <w:iCs/>
        </w:rPr>
        <w:t xml:space="preserve">produktionsmiljön VASS-API </w:t>
      </w:r>
      <w:r w:rsidR="00DC4AC4">
        <w:rPr>
          <w:i/>
          <w:iCs/>
        </w:rPr>
        <w:t>(samma för alla kunder)</w:t>
      </w:r>
      <w:r w:rsidR="00B54C09" w:rsidRPr="00B54C09">
        <w:rPr>
          <w:i/>
          <w:iCs/>
        </w:rPr>
        <w:t>.</w:t>
      </w:r>
      <w:r w:rsidR="00B54C09">
        <w:br/>
        <w:t xml:space="preserve">Värde: </w:t>
      </w:r>
      <w:r w:rsidR="00DC4AC4" w:rsidRPr="00DC4AC4">
        <w:rPr>
          <w:rFonts w:ascii="Courier New" w:hAnsi="Courier New" w:cs="Courier New"/>
        </w:rPr>
        <w:t>f1c246f0-c18d-4a77-bf03-df7479ba99f8</w:t>
      </w:r>
    </w:p>
    <w:p w14:paraId="5AD9766A" w14:textId="7F34A1F9" w:rsidR="00557665" w:rsidRDefault="00A673F8" w:rsidP="002130EC">
      <w:r>
        <w:br/>
      </w:r>
      <w:r w:rsidRPr="00B54C09">
        <w:rPr>
          <w:b/>
          <w:bCs/>
        </w:rPr>
        <w:t>Organisationsidentitet</w:t>
      </w:r>
      <w:r w:rsidR="00B54C09">
        <w:t xml:space="preserve"> </w:t>
      </w:r>
      <w:r w:rsidRPr="00B54C09">
        <w:rPr>
          <w:i/>
          <w:iCs/>
        </w:rPr>
        <w:t>(</w:t>
      </w:r>
      <w:r w:rsidR="00B54C09" w:rsidRPr="00B54C09">
        <w:rPr>
          <w:i/>
          <w:iCs/>
        </w:rPr>
        <w:t xml:space="preserve">eng. </w:t>
      </w:r>
      <w:r w:rsidRPr="00B54C09">
        <w:rPr>
          <w:i/>
          <w:iCs/>
        </w:rPr>
        <w:t>ClientID) –</w:t>
      </w:r>
      <w:r w:rsidR="00093C5D" w:rsidRPr="00B54C09">
        <w:rPr>
          <w:i/>
          <w:iCs/>
        </w:rPr>
        <w:t xml:space="preserve"> Unikt GUID för organisationens identitet.</w:t>
      </w:r>
      <w:r w:rsidR="00B54C09">
        <w:br/>
        <w:t xml:space="preserve">Värde: </w:t>
      </w:r>
      <w:r w:rsidR="00B54C09" w:rsidRPr="005201BF">
        <w:rPr>
          <w:rFonts w:ascii="Courier New" w:hAnsi="Courier New" w:cs="Courier New"/>
        </w:rPr>
        <w:t>&lt;</w:t>
      </w:r>
      <w:r w:rsidR="005201BF" w:rsidRPr="005201BF">
        <w:rPr>
          <w:rFonts w:ascii="Courier New" w:hAnsi="Courier New" w:cs="Courier New"/>
        </w:rPr>
        <w:t>Unik uppgift som kunden får i ett engångsmail</w:t>
      </w:r>
      <w:r w:rsidR="00B54C09" w:rsidRPr="005201BF">
        <w:rPr>
          <w:rFonts w:ascii="Courier New" w:hAnsi="Courier New" w:cs="Courier New"/>
        </w:rPr>
        <w:t>&gt;</w:t>
      </w:r>
    </w:p>
    <w:p w14:paraId="38B93CEB" w14:textId="083E072E" w:rsidR="00E83A09" w:rsidRDefault="00A673F8" w:rsidP="002130EC">
      <w:r>
        <w:lastRenderedPageBreak/>
        <w:br/>
      </w:r>
      <w:r w:rsidRPr="00B54C09">
        <w:rPr>
          <w:b/>
          <w:bCs/>
        </w:rPr>
        <w:t>Organisationsnyckel</w:t>
      </w:r>
      <w:r>
        <w:t xml:space="preserve"> </w:t>
      </w:r>
      <w:r w:rsidRPr="00B54C09">
        <w:rPr>
          <w:i/>
          <w:iCs/>
        </w:rPr>
        <w:t>(</w:t>
      </w:r>
      <w:r w:rsidR="00B54C09" w:rsidRPr="00B54C09">
        <w:rPr>
          <w:i/>
          <w:iCs/>
        </w:rPr>
        <w:t xml:space="preserve">eng. </w:t>
      </w:r>
      <w:r w:rsidRPr="00B54C09">
        <w:rPr>
          <w:i/>
          <w:iCs/>
        </w:rPr>
        <w:t>ClientSecret) -</w:t>
      </w:r>
      <w:r w:rsidR="00093C5D" w:rsidRPr="00B54C09">
        <w:rPr>
          <w:i/>
          <w:iCs/>
        </w:rPr>
        <w:t xml:space="preserve"> Unik tidsbe</w:t>
      </w:r>
      <w:r w:rsidR="00557665" w:rsidRPr="00B54C09">
        <w:rPr>
          <w:i/>
          <w:iCs/>
        </w:rPr>
        <w:t>g</w:t>
      </w:r>
      <w:r w:rsidR="00093C5D" w:rsidRPr="00B54C09">
        <w:rPr>
          <w:i/>
          <w:iCs/>
        </w:rPr>
        <w:t>r</w:t>
      </w:r>
      <w:r w:rsidR="00557665" w:rsidRPr="00B54C09">
        <w:rPr>
          <w:i/>
          <w:iCs/>
        </w:rPr>
        <w:t>änsad textsträng</w:t>
      </w:r>
      <w:r w:rsidR="00093C5D" w:rsidRPr="00B54C09">
        <w:rPr>
          <w:i/>
          <w:iCs/>
        </w:rPr>
        <w:t xml:space="preserve"> för organisationens hemliga nyckel.</w:t>
      </w:r>
    </w:p>
    <w:p w14:paraId="5CA97F74" w14:textId="7E7358F3" w:rsidR="00A673F8" w:rsidRDefault="00B54C09" w:rsidP="002130EC">
      <w:r>
        <w:t xml:space="preserve">Värde: </w:t>
      </w:r>
      <w:r w:rsidR="005201BF" w:rsidRPr="005201BF">
        <w:rPr>
          <w:rFonts w:ascii="Courier New" w:hAnsi="Courier New" w:cs="Courier New"/>
        </w:rPr>
        <w:t>&lt;Unik uppgift som kunden får i ett engångsmail&gt;</w:t>
      </w:r>
    </w:p>
    <w:p w14:paraId="43885672" w14:textId="62EEC389" w:rsidR="00C308E7" w:rsidRDefault="00C308E7">
      <w:pPr>
        <w:rPr>
          <w:rFonts w:ascii="TT Norms Pro Medium" w:hAnsi="TT Norms Pro Medium" w:cs="Calibri"/>
          <w:sz w:val="28"/>
          <w:szCs w:val="22"/>
        </w:rPr>
      </w:pPr>
      <w:r>
        <w:br w:type="page"/>
      </w:r>
    </w:p>
    <w:p w14:paraId="39E3C06A" w14:textId="41250046" w:rsidR="002D14BA" w:rsidRPr="00D76A53" w:rsidRDefault="002D14BA" w:rsidP="000843B7">
      <w:pPr>
        <w:pStyle w:val="Rubrik2"/>
      </w:pPr>
      <w:r w:rsidRPr="00D76A53">
        <w:lastRenderedPageBreak/>
        <w:t>VA-trans</w:t>
      </w:r>
    </w:p>
    <w:p w14:paraId="0A46536E" w14:textId="6C617A57" w:rsidR="00903547" w:rsidRDefault="00903547" w:rsidP="00A537F5">
      <w:pPr>
        <w:pStyle w:val="Rubrik3"/>
      </w:pPr>
      <w:r>
        <w:t>Tabeller som ska med vid replikering</w:t>
      </w:r>
    </w:p>
    <w:p w14:paraId="3B830199" w14:textId="77777777" w:rsidR="00903547" w:rsidRPr="00D76A53" w:rsidRDefault="00903547" w:rsidP="00A537F5">
      <w:pPr>
        <w:pStyle w:val="Rubrik3"/>
      </w:pPr>
      <w:r w:rsidRPr="00D76A53">
        <w:t>Syfte</w:t>
      </w:r>
    </w:p>
    <w:p w14:paraId="2BE1282B" w14:textId="2339F77A" w:rsidR="00903547" w:rsidRPr="00D76A53" w:rsidRDefault="00046FE6" w:rsidP="00903547">
      <w:pPr>
        <w:autoSpaceDN/>
        <w:spacing w:after="160" w:line="259" w:lineRule="auto"/>
        <w:textAlignment w:val="auto"/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</w:pPr>
      <w:r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>N</w:t>
      </w:r>
      <w:r w:rsidR="00903547"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>ya tabeller som ska med vid replikering.</w:t>
      </w:r>
      <w:r w:rsidR="000D4BD5"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 xml:space="preserve"> </w:t>
      </w:r>
      <w:r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>Testkunder Historiklogg och tillhörande tabell hanteras i kod och ska ej replikeras.</w:t>
      </w:r>
    </w:p>
    <w:p w14:paraId="77CECE70" w14:textId="77777777" w:rsidR="00903547" w:rsidRPr="00D76A53" w:rsidRDefault="00903547" w:rsidP="00A537F5">
      <w:pPr>
        <w:pStyle w:val="Rubrik3"/>
      </w:pPr>
      <w:r w:rsidRPr="00D76A53">
        <w:t>Instruktion</w:t>
      </w:r>
    </w:p>
    <w:p w14:paraId="53D29034" w14:textId="65A623B4" w:rsidR="00903547" w:rsidRDefault="00903547" w:rsidP="00903547">
      <w:r>
        <w:t xml:space="preserve">Lägg till nedan tabeller att följa med vid replikering i verktyget Verktyg &gt; Replikera &gt; </w:t>
      </w:r>
      <w:r w:rsidR="001E55C5">
        <w:t>Konfigurera.</w:t>
      </w:r>
      <w:r w:rsidR="00034885">
        <w:t xml:space="preserve"> Spara i verktyget när klar. Hämta ut till din lokala fältinstallation.</w:t>
      </w:r>
      <w:r>
        <w:br/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2"/>
      </w:tblGrid>
      <w:tr w:rsidR="00903547" w14:paraId="759B26DB" w14:textId="77777777" w:rsidTr="00903547">
        <w:tc>
          <w:tcPr>
            <w:tcW w:w="4531" w:type="dxa"/>
          </w:tcPr>
          <w:p w14:paraId="7A5D2560" w14:textId="137F8B03" w:rsidR="00903547" w:rsidRPr="00903547" w:rsidRDefault="00903547" w:rsidP="000843B7">
            <w:pPr>
              <w:pStyle w:val="Brdtext"/>
            </w:pPr>
            <w:r w:rsidRPr="00903547">
              <w:t>Lägg till tabell</w:t>
            </w:r>
          </w:p>
        </w:tc>
        <w:tc>
          <w:tcPr>
            <w:tcW w:w="4532" w:type="dxa"/>
          </w:tcPr>
          <w:p w14:paraId="626FC9BC" w14:textId="1275DE48" w:rsidR="00903547" w:rsidRPr="00903547" w:rsidRDefault="00903547" w:rsidP="000843B7">
            <w:pPr>
              <w:pStyle w:val="Brdtext"/>
            </w:pPr>
            <w:r w:rsidRPr="00903547">
              <w:t>Syfte</w:t>
            </w:r>
          </w:p>
        </w:tc>
      </w:tr>
      <w:tr w:rsidR="00B752AC" w14:paraId="541AFE50" w14:textId="77777777" w:rsidTr="00903547">
        <w:tc>
          <w:tcPr>
            <w:tcW w:w="4531" w:type="dxa"/>
          </w:tcPr>
          <w:p w14:paraId="20849BDB" w14:textId="7FB6AC85" w:rsidR="00B752AC" w:rsidRPr="00B752AC" w:rsidRDefault="008D1878" w:rsidP="000843B7">
            <w:pPr>
              <w:pStyle w:val="Brdtext"/>
            </w:pPr>
            <w:r>
              <w:t>DOCUMENT_GEO</w:t>
            </w:r>
          </w:p>
        </w:tc>
        <w:tc>
          <w:tcPr>
            <w:tcW w:w="4532" w:type="dxa"/>
          </w:tcPr>
          <w:p w14:paraId="1A5BF036" w14:textId="0E19B3E6" w:rsidR="00B752AC" w:rsidRPr="00B752AC" w:rsidRDefault="008D1878" w:rsidP="000843B7">
            <w:pPr>
              <w:pStyle w:val="Brdtext"/>
            </w:pPr>
            <w:r>
              <w:t>Spara information om position/rotation av ett foto, om möjligt. Relation till tabellen DOCUMENT.</w:t>
            </w:r>
          </w:p>
        </w:tc>
      </w:tr>
    </w:tbl>
    <w:p w14:paraId="353B00D3" w14:textId="77777777" w:rsidR="00903547" w:rsidRDefault="00903547" w:rsidP="00A537F5">
      <w:pPr>
        <w:pStyle w:val="Rubrik3"/>
      </w:pPr>
    </w:p>
    <w:p w14:paraId="27A4E85E" w14:textId="46FB6413" w:rsidR="0010629A" w:rsidRDefault="0010629A" w:rsidP="00A537F5">
      <w:pPr>
        <w:pStyle w:val="Rubrik3"/>
      </w:pPr>
      <w:r>
        <w:t>Hjälptext offline</w:t>
      </w:r>
    </w:p>
    <w:p w14:paraId="51511491" w14:textId="77777777" w:rsidR="0010629A" w:rsidRPr="00D76A53" w:rsidRDefault="0010629A" w:rsidP="00A537F5">
      <w:pPr>
        <w:pStyle w:val="Rubrik3"/>
      </w:pPr>
      <w:r w:rsidRPr="00D76A53">
        <w:t>Syfte</w:t>
      </w:r>
    </w:p>
    <w:p w14:paraId="2E8EDB37" w14:textId="55D04746" w:rsidR="0010629A" w:rsidRPr="00D76A53" w:rsidRDefault="00311E59" w:rsidP="0010629A">
      <w:pPr>
        <w:autoSpaceDN/>
        <w:spacing w:after="160" w:line="259" w:lineRule="auto"/>
        <w:textAlignment w:val="auto"/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</w:pPr>
      <w:r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 xml:space="preserve">Ny version av </w:t>
      </w:r>
      <w:r w:rsidR="0010629A"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>hjälptext</w:t>
      </w:r>
      <w:r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 xml:space="preserve"> offline finns tillgänglig</w:t>
      </w:r>
      <w:r w:rsidR="0010629A">
        <w:rPr>
          <w:rFonts w:eastAsiaTheme="minorHAnsi" w:cstheme="minorBidi"/>
          <w:i/>
          <w:iCs/>
          <w:kern w:val="2"/>
          <w:szCs w:val="22"/>
          <w:lang w:bidi="ar-SA"/>
          <w14:ligatures w14:val="standardContextual"/>
        </w:rPr>
        <w:t xml:space="preserve"> ca. 3 veckor efter testvecka. Detta för att få med så mycket nytt/rättningar som möjligt.</w:t>
      </w:r>
    </w:p>
    <w:p w14:paraId="397C8CF8" w14:textId="77777777" w:rsidR="0010629A" w:rsidRPr="00D76A53" w:rsidRDefault="0010629A" w:rsidP="00A537F5">
      <w:pPr>
        <w:pStyle w:val="Rubrik3"/>
      </w:pPr>
      <w:r w:rsidRPr="00D76A53">
        <w:t>Instruktion</w:t>
      </w:r>
    </w:p>
    <w:p w14:paraId="4AEA5EC3" w14:textId="02347D55" w:rsidR="0010629A" w:rsidRDefault="0010629A" w:rsidP="007B5B3E">
      <w:pPr>
        <w:pStyle w:val="Liststycke"/>
        <w:numPr>
          <w:ilvl w:val="0"/>
          <w:numId w:val="11"/>
        </w:numPr>
      </w:pPr>
      <w:r>
        <w:t>I katalogstrukturen för modulen VA-trans</w:t>
      </w:r>
      <w:r w:rsidR="00D47932">
        <w:t xml:space="preserve"> (lokalt på C:\)</w:t>
      </w:r>
      <w:r>
        <w:t xml:space="preserve"> skapa upp en ny katalog namngiven </w:t>
      </w:r>
      <w:r>
        <w:br/>
      </w:r>
      <w:r w:rsidRPr="0010629A">
        <w:rPr>
          <w:b/>
          <w:bCs/>
        </w:rPr>
        <w:t>Helptext</w:t>
      </w:r>
      <w:r>
        <w:t>.</w:t>
      </w:r>
      <w:r>
        <w:br/>
      </w:r>
    </w:p>
    <w:p w14:paraId="53CC6C93" w14:textId="564AA44F" w:rsidR="0010629A" w:rsidRDefault="0010629A" w:rsidP="007B5B3E">
      <w:pPr>
        <w:pStyle w:val="Liststycke"/>
        <w:numPr>
          <w:ilvl w:val="0"/>
          <w:numId w:val="11"/>
        </w:numPr>
      </w:pPr>
      <w:r>
        <w:t xml:space="preserve">Kopiera in offline-hjälptext från </w:t>
      </w:r>
      <w:hyperlink r:id="rId26" w:history="1">
        <w:r w:rsidRPr="005E6A55">
          <w:rPr>
            <w:rStyle w:val="Hyperlnk"/>
          </w:rPr>
          <w:t>G:\Produkter\Resurser\</w:t>
        </w:r>
        <w:r w:rsidR="005E6A55" w:rsidRPr="005E6A55">
          <w:rPr>
            <w:rStyle w:val="Hyperlnk"/>
          </w:rPr>
          <w:t>Aveki hjälptexter\</w:t>
        </w:r>
      </w:hyperlink>
      <w:r>
        <w:t xml:space="preserve"> </w:t>
      </w:r>
      <w:r w:rsidR="00F900A7">
        <w:t xml:space="preserve"> (</w:t>
      </w:r>
      <w:hyperlink r:id="rId27" w:history="1">
        <w:r w:rsidR="00F900A7" w:rsidRPr="00914DAB">
          <w:rPr>
            <w:rStyle w:val="Hyperlnk"/>
          </w:rPr>
          <w:t>\\avekiapp002\Builds\Aveki.Help</w:t>
        </w:r>
      </w:hyperlink>
      <w:r w:rsidR="00F900A7">
        <w:t xml:space="preserve"> ) </w:t>
      </w:r>
      <w:r>
        <w:t>och packa upp i nyskapad katalog i punkt 1.</w:t>
      </w:r>
      <w:r w:rsidR="00D47932">
        <w:t xml:space="preserve"> Kontrollera så att filstrukturen hamnar direkt under katalog Helptext med filen start.htm</w:t>
      </w:r>
      <w:r>
        <w:br/>
      </w:r>
    </w:p>
    <w:p w14:paraId="509B8BD3" w14:textId="34797D48" w:rsidR="0010629A" w:rsidRDefault="009E7F5C" w:rsidP="007B5B3E">
      <w:pPr>
        <w:pStyle w:val="Liststycke"/>
        <w:numPr>
          <w:ilvl w:val="0"/>
          <w:numId w:val="11"/>
        </w:numPr>
      </w:pPr>
      <w:r>
        <w:t>Uppdatera</w:t>
      </w:r>
      <w:r w:rsidR="0010629A">
        <w:t xml:space="preserve"> konfigurationsfilen för VA-banken på din lokala enhet (VA-trans)</w:t>
      </w:r>
      <w:r>
        <w:t>.</w:t>
      </w:r>
      <w:r>
        <w:br/>
        <w:t>J</w:t>
      </w:r>
      <w:r w:rsidR="0010629A">
        <w:t>ustera sökvägen för parameter &lt;HelpTextBaseURL&gt; och peka ut den lo</w:t>
      </w:r>
      <w:r>
        <w:t>kala katalogen och filen start.htm</w:t>
      </w:r>
      <w:r>
        <w:br/>
      </w:r>
      <w:r>
        <w:br/>
        <w:t>Exempel:</w:t>
      </w:r>
      <w:r>
        <w:br/>
      </w:r>
      <w:r w:rsidRPr="009E7F5C">
        <w:t>&lt;HelpText BaseUrl="</w:t>
      </w:r>
      <w:r w:rsidRPr="009E7F5C">
        <w:rPr>
          <w:color w:val="4472C4" w:themeColor="accent1"/>
        </w:rPr>
        <w:t>file://</w:t>
      </w:r>
      <w:r w:rsidR="000D2DB7">
        <w:rPr>
          <w:color w:val="4472C4" w:themeColor="accent1"/>
        </w:rPr>
        <w:t>/</w:t>
      </w:r>
      <w:r w:rsidRPr="009E7F5C">
        <w:rPr>
          <w:color w:val="4472C4" w:themeColor="accent1"/>
        </w:rPr>
        <w:t>C:/ Aveki/VA-banken_fält/Helptext/Offlinehjalp/start.htm#cshid={0}</w:t>
      </w:r>
      <w:r w:rsidRPr="009E7F5C">
        <w:t>" /&gt;</w:t>
      </w:r>
      <w:r w:rsidR="00D47932">
        <w:br/>
      </w:r>
    </w:p>
    <w:p w14:paraId="35BBB267" w14:textId="77777777" w:rsidR="003060E4" w:rsidRPr="003060E4" w:rsidRDefault="00D47932" w:rsidP="007B5B3E">
      <w:pPr>
        <w:pStyle w:val="Liststycke"/>
        <w:numPr>
          <w:ilvl w:val="0"/>
          <w:numId w:val="11"/>
        </w:numPr>
      </w:pPr>
      <w:r>
        <w:t xml:space="preserve">Testa från VA-banken att du kan öppna offlinehjälp. Om du upplever problem med felaktig sökväg – öppna filen </w:t>
      </w:r>
      <w:r w:rsidRPr="00D47932">
        <w:rPr>
          <w:color w:val="4472C4" w:themeColor="accent1"/>
        </w:rPr>
        <w:t xml:space="preserve">start.htm </w:t>
      </w:r>
      <w:r w:rsidRPr="00D47932">
        <w:t xml:space="preserve">från katalog Helptext i en </w:t>
      </w:r>
      <w:r>
        <w:t xml:space="preserve">vanlig browser och kopiera </w:t>
      </w:r>
      <w:r w:rsidR="009F6182">
        <w:t xml:space="preserve">början på </w:t>
      </w:r>
      <w:r>
        <w:t xml:space="preserve">adressen från adressfältet till parameter </w:t>
      </w:r>
      <w:r w:rsidRPr="00D47932">
        <w:rPr>
          <w:color w:val="7030A0"/>
        </w:rPr>
        <w:t xml:space="preserve">&lt;HelpTextBaseUrl&gt; </w:t>
      </w:r>
      <w:r>
        <w:t xml:space="preserve">i konfigurationsfilen. </w:t>
      </w:r>
      <w:r w:rsidR="009F6182">
        <w:t xml:space="preserve">Se till att länken slutar med </w:t>
      </w:r>
      <w:r w:rsidR="009F6182" w:rsidRPr="009E7F5C">
        <w:rPr>
          <w:color w:val="4472C4" w:themeColor="accent1"/>
        </w:rPr>
        <w:t>/start.htm#cshid={0}</w:t>
      </w:r>
      <w:r w:rsidR="009F6182">
        <w:rPr>
          <w:color w:val="4472C4" w:themeColor="accent1"/>
        </w:rPr>
        <w:t xml:space="preserve"> </w:t>
      </w:r>
    </w:p>
    <w:p w14:paraId="04B2BA9D" w14:textId="4FDB93A3" w:rsidR="00D47932" w:rsidRDefault="00D47932" w:rsidP="00E56009">
      <w:pPr>
        <w:ind w:left="720"/>
      </w:pPr>
      <w:r>
        <w:t>Prova därefter igen att öppna hjälptexten i VA-banken.</w:t>
      </w:r>
    </w:p>
    <w:p w14:paraId="571D5B04" w14:textId="77777777" w:rsidR="009F6182" w:rsidRDefault="009F6182" w:rsidP="00E56009">
      <w:pPr>
        <w:ind w:left="720"/>
      </w:pPr>
    </w:p>
    <w:p w14:paraId="1197F03E" w14:textId="0A71D855" w:rsidR="009F6182" w:rsidRPr="009F6182" w:rsidRDefault="009F6182" w:rsidP="00E56009">
      <w:pPr>
        <w:ind w:left="720"/>
      </w:pPr>
      <w:r>
        <w:t xml:space="preserve">Exempellänk som funkar i Åtvidaberg där ä ersätts med </w:t>
      </w:r>
      <w:r w:rsidRPr="009F6182">
        <w:t>%C3%A4</w:t>
      </w:r>
    </w:p>
    <w:p w14:paraId="6481F1D7" w14:textId="2B5577EA" w:rsidR="009F6182" w:rsidRDefault="009F6182" w:rsidP="00E56009">
      <w:pPr>
        <w:ind w:left="720"/>
        <w:rPr>
          <w:lang w:val="en-US"/>
        </w:rPr>
      </w:pPr>
      <w:hyperlink r:id="rId28" w:anchor="cshid={0}" w:history="1">
        <w:r w:rsidRPr="00E56009">
          <w:rPr>
            <w:rStyle w:val="Hyperlnk"/>
            <w:lang w:val="en-US"/>
          </w:rPr>
          <w:t>file://C:/VAbanken_F%C3%A4lt/Helptext/Offline_help/Start.htm#cshid={0}</w:t>
        </w:r>
      </w:hyperlink>
      <w:r w:rsidRPr="00E56009">
        <w:rPr>
          <w:lang w:val="en-US"/>
        </w:rPr>
        <w:t xml:space="preserve"> </w:t>
      </w:r>
    </w:p>
    <w:p w14:paraId="1791B0A0" w14:textId="77777777" w:rsidR="00AD0824" w:rsidRDefault="00AD0824" w:rsidP="00E56009">
      <w:pPr>
        <w:ind w:left="720"/>
        <w:rPr>
          <w:lang w:val="en-US"/>
        </w:rPr>
      </w:pPr>
    </w:p>
    <w:p w14:paraId="1C978866" w14:textId="66584E01" w:rsidR="00AD0824" w:rsidRPr="00AD0824" w:rsidRDefault="00AD0824" w:rsidP="00E56009">
      <w:pPr>
        <w:ind w:left="720"/>
      </w:pPr>
      <w:r w:rsidRPr="00AD0824">
        <w:t>Exempel utan ÅÄÖ</w:t>
      </w:r>
    </w:p>
    <w:p w14:paraId="489E2A8A" w14:textId="6C093856" w:rsidR="009F6182" w:rsidRPr="00AD0824" w:rsidRDefault="00AD0824" w:rsidP="00E56009">
      <w:pPr>
        <w:ind w:left="720"/>
      </w:pPr>
      <w:r w:rsidRPr="00AD0824">
        <w:t>&lt;HelpText BaseUrl="file:///C:/VA-utveckling/VA-banken_lokal/Helptext/start.htm#cshid={0}" /&gt;</w:t>
      </w:r>
    </w:p>
    <w:p w14:paraId="7B426CB5" w14:textId="77777777" w:rsidR="00C648A8" w:rsidRPr="00CD6D6F" w:rsidRDefault="00C648A8">
      <w:pPr>
        <w:rPr>
          <w:rFonts w:cs="Arial"/>
          <w:b/>
          <w:bCs/>
          <w:sz w:val="36"/>
          <w:szCs w:val="40"/>
        </w:rPr>
      </w:pPr>
      <w:r w:rsidRPr="00CD6D6F">
        <w:br w:type="page"/>
      </w:r>
    </w:p>
    <w:p w14:paraId="66035676" w14:textId="1C7979CD" w:rsidR="002D14BA" w:rsidRPr="00D76A53" w:rsidRDefault="002D14BA" w:rsidP="00D57047">
      <w:pPr>
        <w:pStyle w:val="Rubrik1"/>
      </w:pPr>
      <w:r w:rsidRPr="00D76A53">
        <w:lastRenderedPageBreak/>
        <w:t>Installationstest</w:t>
      </w:r>
    </w:p>
    <w:p w14:paraId="16843D27" w14:textId="77777777" w:rsidR="00BC08AA" w:rsidRPr="00D76A53" w:rsidRDefault="00A169DC" w:rsidP="00A537F5">
      <w:pPr>
        <w:pStyle w:val="Rubrik3"/>
      </w:pPr>
      <w:r w:rsidRPr="00D76A53">
        <w:t>Sök insats, sök problem</w:t>
      </w:r>
    </w:p>
    <w:p w14:paraId="5636F187" w14:textId="506A3BC8" w:rsidR="00A169DC" w:rsidRPr="00D76A53" w:rsidRDefault="00A169DC" w:rsidP="00BC08AA">
      <w:r w:rsidRPr="00D76A53">
        <w:t>Prova att sök, om felmeddelande så kan aktualiteten vara null i problem el. insatser el. planering.</w:t>
      </w:r>
    </w:p>
    <w:p w14:paraId="560DFE12" w14:textId="77777777" w:rsidR="00BC08AA" w:rsidRPr="00D76A53" w:rsidRDefault="00A169DC" w:rsidP="00A537F5">
      <w:pPr>
        <w:pStyle w:val="Rubrik3"/>
      </w:pPr>
      <w:r w:rsidRPr="00D76A53">
        <w:t>Sök ledning och punkt</w:t>
      </w:r>
    </w:p>
    <w:p w14:paraId="3DA729F8" w14:textId="02496E02" w:rsidR="00A169DC" w:rsidRPr="00D76A53" w:rsidRDefault="00A169DC" w:rsidP="00BC08AA">
      <w:r w:rsidRPr="00D76A53">
        <w:t>Samma som ovan</w:t>
      </w:r>
      <w:r w:rsidR="00EA76A5" w:rsidRPr="00D76A53">
        <w:t>.</w:t>
      </w:r>
    </w:p>
    <w:p w14:paraId="7E698441" w14:textId="77777777" w:rsidR="00BC08AA" w:rsidRPr="00D76A53" w:rsidRDefault="00A169DC" w:rsidP="00A537F5">
      <w:pPr>
        <w:pStyle w:val="Rubrik3"/>
      </w:pPr>
      <w:r w:rsidRPr="00D76A53">
        <w:t>Sök adress/fastighet</w:t>
      </w:r>
    </w:p>
    <w:p w14:paraId="24752849" w14:textId="77777777" w:rsidR="00BC08AA" w:rsidRPr="00D76A53" w:rsidRDefault="00A169DC" w:rsidP="00BC08AA">
      <w:r w:rsidRPr="00D76A53">
        <w:t>Markeras fastighet i karta.</w:t>
      </w:r>
      <w:r w:rsidRPr="00D76A53">
        <w:br/>
        <w:t>Kan fastighetsytor/fastighetsbeteckning tändas.</w:t>
      </w:r>
    </w:p>
    <w:p w14:paraId="3C906908" w14:textId="77777777" w:rsidR="00BC08AA" w:rsidRPr="00D76A53" w:rsidRDefault="00A169DC" w:rsidP="00A537F5">
      <w:pPr>
        <w:pStyle w:val="Rubrik3"/>
      </w:pPr>
      <w:r w:rsidRPr="00D76A53">
        <w:t>Servisformuläret</w:t>
      </w:r>
    </w:p>
    <w:p w14:paraId="3F37167A" w14:textId="6C881B68" w:rsidR="00A169DC" w:rsidRPr="00D76A53" w:rsidRDefault="00A169DC" w:rsidP="00BC08AA">
      <w:r w:rsidRPr="00D76A53">
        <w:t>Öppnas utan fel. Innehåller uppgifter som upplevs korrekt.</w:t>
      </w:r>
    </w:p>
    <w:p w14:paraId="7FF7695C" w14:textId="77777777" w:rsidR="00BC08AA" w:rsidRPr="00D76A53" w:rsidRDefault="00A169DC" w:rsidP="00A537F5">
      <w:pPr>
        <w:pStyle w:val="Rubrik3"/>
      </w:pPr>
      <w:r w:rsidRPr="00D76A53">
        <w:t>Geografiska urval</w:t>
      </w:r>
    </w:p>
    <w:p w14:paraId="6DB22FD7" w14:textId="77777777" w:rsidR="00BC08AA" w:rsidRPr="00D76A53" w:rsidRDefault="00A169DC" w:rsidP="00BC08AA">
      <w:r w:rsidRPr="00D76A53">
        <w:t>Testa öppna ett</w:t>
      </w:r>
      <w:r w:rsidR="00EA76A5" w:rsidRPr="00D76A53">
        <w:t>. S</w:t>
      </w:r>
      <w:r w:rsidRPr="00D76A53">
        <w:t>er det ok ut</w:t>
      </w:r>
      <w:r w:rsidR="00EA76A5" w:rsidRPr="00D76A53">
        <w:t>?</w:t>
      </w:r>
    </w:p>
    <w:p w14:paraId="6267D9CD" w14:textId="77777777" w:rsidR="00BC08AA" w:rsidRPr="00D76A53" w:rsidRDefault="00A169DC" w:rsidP="00A537F5">
      <w:pPr>
        <w:pStyle w:val="Rubrik3"/>
      </w:pPr>
      <w:r w:rsidRPr="00D76A53">
        <w:t>Arbetsordern</w:t>
      </w:r>
    </w:p>
    <w:p w14:paraId="7C1C82D0" w14:textId="77777777" w:rsidR="00BC08AA" w:rsidRPr="00D76A53" w:rsidRDefault="00A169DC" w:rsidP="00BC08AA">
      <w:r w:rsidRPr="00D76A53">
        <w:t>Öppnas denna korrekt och ser bra ut vid förhandsgranskning med val av märkning</w:t>
      </w:r>
      <w:r w:rsidR="00EA76A5" w:rsidRPr="00D76A53">
        <w:t>?</w:t>
      </w:r>
    </w:p>
    <w:p w14:paraId="04A53544" w14:textId="11FE89C5" w:rsidR="00141F78" w:rsidRPr="00D76A53" w:rsidRDefault="00141F78" w:rsidP="00A537F5">
      <w:pPr>
        <w:pStyle w:val="Rubrik3"/>
      </w:pPr>
      <w:r w:rsidRPr="00D76A53">
        <w:t>Zoomområden</w:t>
      </w:r>
    </w:p>
    <w:p w14:paraId="6F7F607B" w14:textId="03066670" w:rsidR="00141F78" w:rsidRDefault="00141F78" w:rsidP="00BC08AA">
      <w:r w:rsidRPr="00D76A53">
        <w:t>Har områden från fil lästs in i databas. Testa ett par stycken – hamnar du rätt?</w:t>
      </w:r>
    </w:p>
    <w:p w14:paraId="610A316E" w14:textId="77777777" w:rsidR="001010C5" w:rsidRDefault="001010C5" w:rsidP="00BC08AA"/>
    <w:p w14:paraId="5CBC2B68" w14:textId="77777777" w:rsidR="00BC08AA" w:rsidRPr="00D76A53" w:rsidRDefault="00A169DC" w:rsidP="00A537F5">
      <w:pPr>
        <w:pStyle w:val="Rubrik3"/>
      </w:pPr>
      <w:r w:rsidRPr="00D76A53">
        <w:t>Modul - VA-edit</w:t>
      </w:r>
    </w:p>
    <w:p w14:paraId="7D66FB98" w14:textId="77777777" w:rsidR="00BC08AA" w:rsidRPr="00D76A53" w:rsidRDefault="00A169DC" w:rsidP="00BC08AA">
      <w:r w:rsidRPr="00D76A53">
        <w:t>Digitalisera en ledning med start- och slutpunkt.</w:t>
      </w:r>
    </w:p>
    <w:p w14:paraId="02165235" w14:textId="77777777" w:rsidR="00BC08AA" w:rsidRPr="00D76A53" w:rsidRDefault="00A169DC" w:rsidP="00A537F5">
      <w:pPr>
        <w:pStyle w:val="Rubrik3"/>
      </w:pPr>
      <w:r w:rsidRPr="00D76A53">
        <w:t>Modul - VA-avstängning</w:t>
      </w:r>
    </w:p>
    <w:p w14:paraId="035A3779" w14:textId="77777777" w:rsidR="00BC08AA" w:rsidRPr="00D76A53" w:rsidRDefault="00A169DC" w:rsidP="00BC08AA">
      <w:r w:rsidRPr="00D76A53">
        <w:t>Visas korrekt ledning, berörda fastigheter? Fylls flikar på med adresser?</w:t>
      </w:r>
    </w:p>
    <w:p w14:paraId="3BB0D37A" w14:textId="77777777" w:rsidR="00141F78" w:rsidRPr="00D76A53" w:rsidRDefault="00141F78" w:rsidP="00BC08AA"/>
    <w:p w14:paraId="0EA2E00C" w14:textId="77777777" w:rsidR="00BC08AA" w:rsidRPr="00D76A53" w:rsidRDefault="00A169DC" w:rsidP="00A537F5">
      <w:pPr>
        <w:pStyle w:val="Rubrik3"/>
      </w:pPr>
      <w:r w:rsidRPr="00D76A53">
        <w:t>Övriga moduler</w:t>
      </w:r>
    </w:p>
    <w:p w14:paraId="1D2EC9ED" w14:textId="27949627" w:rsidR="00BC08AA" w:rsidRPr="00D76A53" w:rsidRDefault="00A169DC" w:rsidP="00BC08AA">
      <w:r w:rsidRPr="00D76A53">
        <w:t>Öppnas dessa korrekt</w:t>
      </w:r>
      <w:r w:rsidR="00EA76A5" w:rsidRPr="00D76A53">
        <w:t>?</w:t>
      </w:r>
      <w:r w:rsidR="00141F78" w:rsidRPr="00D76A53">
        <w:br/>
      </w:r>
    </w:p>
    <w:p w14:paraId="3F5B004E" w14:textId="77777777" w:rsidR="00BC08AA" w:rsidRPr="00D76A53" w:rsidRDefault="00EA76A5" w:rsidP="00A537F5">
      <w:pPr>
        <w:pStyle w:val="Rubrik3"/>
      </w:pPr>
      <w:r w:rsidRPr="00D76A53">
        <w:t>Legend &gt;</w:t>
      </w:r>
      <w:r w:rsidR="00A169DC" w:rsidRPr="00D76A53">
        <w:t xml:space="preserve"> Kartlager</w:t>
      </w:r>
    </w:p>
    <w:p w14:paraId="3E39C364" w14:textId="12897BB1" w:rsidR="00A169DC" w:rsidRPr="00D76A53" w:rsidRDefault="00A169DC" w:rsidP="00BC08AA">
      <w:r w:rsidRPr="00D76A53">
        <w:t>Funktionstest av: WMS</w:t>
      </w:r>
    </w:p>
    <w:p w14:paraId="1521F48A" w14:textId="77777777" w:rsidR="00F0445B" w:rsidRPr="00D76A53" w:rsidRDefault="00F0445B" w:rsidP="00BC08AA"/>
    <w:p w14:paraId="0AA5BAE1" w14:textId="77777777" w:rsidR="00F0445B" w:rsidRPr="00D76A53" w:rsidRDefault="00F0445B" w:rsidP="00BC08AA">
      <w:pPr>
        <w:rPr>
          <w:b/>
          <w:bCs/>
        </w:rPr>
      </w:pPr>
      <w:r w:rsidRPr="00D76A53">
        <w:rPr>
          <w:b/>
          <w:bCs/>
        </w:rPr>
        <w:t>Exportera en DWG</w:t>
      </w:r>
    </w:p>
    <w:p w14:paraId="22D83C6B" w14:textId="5B19DA97" w:rsidR="00F0445B" w:rsidRPr="00D76A53" w:rsidRDefault="00F0445B" w:rsidP="00BC08AA">
      <w:r w:rsidRPr="00D76A53">
        <w:t xml:space="preserve"> Testa att ODA fungerar</w:t>
      </w:r>
    </w:p>
    <w:p w14:paraId="01D772A3" w14:textId="77777777" w:rsidR="00F0445B" w:rsidRPr="00D76A53" w:rsidRDefault="00F0445B" w:rsidP="00BC08AA"/>
    <w:p w14:paraId="09C4D955" w14:textId="5376A3EC" w:rsidR="00F0445B" w:rsidRPr="00D76A53" w:rsidRDefault="00F0445B" w:rsidP="00BC08AA">
      <w:pPr>
        <w:rPr>
          <w:b/>
          <w:bCs/>
        </w:rPr>
      </w:pPr>
      <w:r w:rsidRPr="00D76A53">
        <w:rPr>
          <w:b/>
          <w:bCs/>
        </w:rPr>
        <w:t>Kolla om höjddirekt fungerar</w:t>
      </w:r>
    </w:p>
    <w:p w14:paraId="5DAFE1B2" w14:textId="77FEEA7F" w:rsidR="00F0445B" w:rsidRPr="00D76A53" w:rsidRDefault="00F0445B" w:rsidP="00BC08AA">
      <w:r w:rsidRPr="00D76A53">
        <w:t>Hämta från NH grid</w:t>
      </w:r>
    </w:p>
    <w:p w14:paraId="36E44CAE" w14:textId="77777777" w:rsidR="00F0445B" w:rsidRPr="00D76A53" w:rsidRDefault="00F0445B" w:rsidP="00BC08AA"/>
    <w:p w14:paraId="16D6BF41" w14:textId="31A09EF6" w:rsidR="00F0445B" w:rsidRPr="00D76A53" w:rsidRDefault="00F0445B" w:rsidP="00BC08AA">
      <w:pPr>
        <w:rPr>
          <w:b/>
          <w:bCs/>
        </w:rPr>
      </w:pPr>
      <w:r w:rsidRPr="00D76A53">
        <w:rPr>
          <w:b/>
          <w:bCs/>
        </w:rPr>
        <w:t>Kolla om Kundweb</w:t>
      </w:r>
      <w:r w:rsidR="006D621D">
        <w:rPr>
          <w:b/>
          <w:bCs/>
        </w:rPr>
        <w:t>b</w:t>
      </w:r>
      <w:r w:rsidRPr="00D76A53">
        <w:rPr>
          <w:b/>
          <w:bCs/>
        </w:rPr>
        <w:t>en fungerar</w:t>
      </w:r>
    </w:p>
    <w:p w14:paraId="676C8EA0" w14:textId="79FF0334" w:rsidR="00A169DC" w:rsidRPr="00D76A53" w:rsidRDefault="00F0445B">
      <w:r w:rsidRPr="00D76A53">
        <w:t>Flik Arkiv kundweb</w:t>
      </w:r>
      <w:r w:rsidR="006D621D">
        <w:t>b</w:t>
      </w:r>
    </w:p>
    <w:p w14:paraId="21D9EA2A" w14:textId="77777777" w:rsidR="00915E4F" w:rsidRDefault="00915E4F">
      <w:r>
        <w:br w:type="page"/>
      </w:r>
    </w:p>
    <w:p w14:paraId="48B4926E" w14:textId="41C3DF59" w:rsidR="000843B7" w:rsidRDefault="000843B7" w:rsidP="000843B7">
      <w:pPr>
        <w:rPr>
          <w:b/>
          <w:bCs/>
        </w:rPr>
      </w:pPr>
      <w:r>
        <w:rPr>
          <w:b/>
          <w:bCs/>
        </w:rPr>
        <w:lastRenderedPageBreak/>
        <w:t>Testa en anpassad sökning</w:t>
      </w:r>
    </w:p>
    <w:p w14:paraId="5457C345" w14:textId="77777777" w:rsidR="000843B7" w:rsidRDefault="000843B7" w:rsidP="000843B7">
      <w:pPr>
        <w:rPr>
          <w:b/>
          <w:bCs/>
        </w:rPr>
      </w:pPr>
    </w:p>
    <w:p w14:paraId="6AB7054A" w14:textId="65382D70" w:rsidR="000843B7" w:rsidRDefault="000843B7" w:rsidP="000843B7">
      <w:pPr>
        <w:rPr>
          <w:b/>
          <w:bCs/>
        </w:rPr>
      </w:pPr>
      <w:r>
        <w:rPr>
          <w:b/>
          <w:bCs/>
        </w:rPr>
        <w:t>Testa att köra en VASS fråga i inställningsläge</w:t>
      </w:r>
    </w:p>
    <w:p w14:paraId="611FB1E2" w14:textId="77777777" w:rsidR="000843B7" w:rsidRDefault="000843B7" w:rsidP="000843B7">
      <w:pPr>
        <w:rPr>
          <w:b/>
          <w:bCs/>
        </w:rPr>
      </w:pPr>
    </w:p>
    <w:p w14:paraId="259F6CA6" w14:textId="56072266" w:rsidR="000843B7" w:rsidRDefault="000843B7" w:rsidP="000843B7">
      <w:pPr>
        <w:rPr>
          <w:b/>
          <w:bCs/>
        </w:rPr>
      </w:pPr>
      <w:r>
        <w:rPr>
          <w:b/>
          <w:bCs/>
        </w:rPr>
        <w:t>Kolla datakopieraren om hämtningar fungerar</w:t>
      </w:r>
    </w:p>
    <w:p w14:paraId="7DCCB16E" w14:textId="77777777" w:rsidR="0081228C" w:rsidRDefault="0081228C" w:rsidP="000843B7">
      <w:pPr>
        <w:rPr>
          <w:b/>
          <w:bCs/>
        </w:rPr>
      </w:pPr>
    </w:p>
    <w:p w14:paraId="04F5B17D" w14:textId="62DBC2EE" w:rsidR="0081228C" w:rsidRDefault="0081228C" w:rsidP="0081228C">
      <w:pPr>
        <w:rPr>
          <w:b/>
          <w:bCs/>
        </w:rPr>
      </w:pPr>
      <w:r>
        <w:rPr>
          <w:b/>
          <w:bCs/>
        </w:rPr>
        <w:t>Testa Historikloggen</w:t>
      </w:r>
    </w:p>
    <w:p w14:paraId="4AD918DA" w14:textId="6C070BC0" w:rsidR="0081228C" w:rsidRPr="0081228C" w:rsidRDefault="0081228C" w:rsidP="0081228C">
      <w:r w:rsidRPr="0081228C">
        <w:t>Öppna en ledning / punkt skriv en anteckning. Typ Testa Historikloggning. Spara. Öppna anteckning igen och ta bort anteckning. Kolla fliken Historik om ens aktivitet sparats.</w:t>
      </w:r>
    </w:p>
    <w:p w14:paraId="09726768" w14:textId="77777777" w:rsidR="0081228C" w:rsidRPr="00D76A53" w:rsidRDefault="0081228C" w:rsidP="000843B7">
      <w:pPr>
        <w:rPr>
          <w:b/>
          <w:bCs/>
        </w:rPr>
      </w:pPr>
    </w:p>
    <w:p w14:paraId="6860F57F" w14:textId="77777777" w:rsidR="000843B7" w:rsidRDefault="000843B7" w:rsidP="000843B7">
      <w:pPr>
        <w:rPr>
          <w:b/>
          <w:bCs/>
        </w:rPr>
      </w:pPr>
    </w:p>
    <w:p w14:paraId="463F999E" w14:textId="77777777" w:rsidR="0081228C" w:rsidRDefault="0081228C" w:rsidP="000843B7">
      <w:pPr>
        <w:rPr>
          <w:b/>
          <w:bCs/>
        </w:rPr>
      </w:pPr>
    </w:p>
    <w:p w14:paraId="62A6F3D0" w14:textId="77777777" w:rsidR="006D621D" w:rsidRPr="00AB1EB4" w:rsidRDefault="006D621D" w:rsidP="006D621D">
      <w:pPr>
        <w:pStyle w:val="Rubrik1"/>
      </w:pPr>
      <w:bookmarkStart w:id="6" w:name="_Hlk221020960"/>
      <w:r>
        <w:t>Uppdatera Lime</w:t>
      </w:r>
    </w:p>
    <w:p w14:paraId="39E452EC" w14:textId="77777777" w:rsidR="006D621D" w:rsidRPr="00D76A53" w:rsidRDefault="006D621D" w:rsidP="00A537F5">
      <w:pPr>
        <w:pStyle w:val="Rubrik3"/>
      </w:pPr>
      <w:r w:rsidRPr="00D76A53">
        <w:t>Syfte</w:t>
      </w:r>
    </w:p>
    <w:p w14:paraId="074DF1D8" w14:textId="77777777" w:rsidR="006D621D" w:rsidRPr="00D76A53" w:rsidRDefault="006D621D" w:rsidP="006D621D">
      <w:pPr>
        <w:rPr>
          <w:i/>
          <w:iCs/>
        </w:rPr>
      </w:pPr>
      <w:r>
        <w:rPr>
          <w:i/>
          <w:iCs/>
        </w:rPr>
        <w:t>Uppdatera produktfamilj/produkter efter att uppgradering genomförd. Tidigare har Aveki inte i CRM-system angivet om modul VA-trans körs med krypterad/okrypterad lokal databas, kontrollera och ange.</w:t>
      </w:r>
    </w:p>
    <w:p w14:paraId="5443913B" w14:textId="77777777" w:rsidR="006D621D" w:rsidRPr="00D76A53" w:rsidRDefault="006D621D" w:rsidP="00A537F5">
      <w:pPr>
        <w:pStyle w:val="Rubrik3"/>
      </w:pPr>
      <w:r w:rsidRPr="00D76A53">
        <w:t>Instruktion</w:t>
      </w:r>
    </w:p>
    <w:p w14:paraId="35581559" w14:textId="65E3EB3C" w:rsidR="00DE6749" w:rsidRPr="00DE6749" w:rsidRDefault="006D621D" w:rsidP="00DE6749">
      <w:r>
        <w:t xml:space="preserve">Om kund har modul </w:t>
      </w:r>
      <w:r w:rsidRPr="00CF1A83">
        <w:rPr>
          <w:b/>
          <w:bCs/>
        </w:rPr>
        <w:t>VA-trans</w:t>
      </w:r>
      <w:r>
        <w:t xml:space="preserve"> –</w:t>
      </w:r>
      <w:r w:rsidR="00DE6749">
        <w:t>kontrollera om kunden har en krypterad lokal databas.</w:t>
      </w:r>
      <w:r w:rsidR="00DE6749">
        <w:br/>
        <w:t>Om de har detta</w:t>
      </w:r>
      <w:r w:rsidR="006F0D6F">
        <w:t xml:space="preserve"> -</w:t>
      </w:r>
      <w:r w:rsidR="00DE6749">
        <w:t xml:space="preserve"> byt ut produkten till </w:t>
      </w:r>
      <w:r w:rsidR="00DE6749" w:rsidRPr="00DE6749">
        <w:rPr>
          <w:b/>
          <w:bCs/>
        </w:rPr>
        <w:t>VA-trans – krypterad</w:t>
      </w:r>
      <w:r w:rsidR="006F0D6F">
        <w:rPr>
          <w:b/>
          <w:bCs/>
        </w:rPr>
        <w:t xml:space="preserve"> </w:t>
      </w:r>
      <w:r w:rsidR="006F0D6F">
        <w:t>om det inte är gjort sedan tidigare</w:t>
      </w:r>
      <w:r w:rsidR="00DE6749">
        <w:t>.</w:t>
      </w:r>
      <w:r w:rsidR="00DE6749">
        <w:br/>
      </w:r>
      <w:bookmarkEnd w:id="6"/>
      <w:r w:rsidR="00DE6749">
        <w:br/>
      </w:r>
      <w:r w:rsidR="00DE6749" w:rsidRPr="00DE6749">
        <w:rPr>
          <w:noProof/>
        </w:rPr>
        <w:drawing>
          <wp:inline distT="0" distB="0" distL="0" distR="0" wp14:anchorId="35DE89C5" wp14:editId="678E25FC">
            <wp:extent cx="1962150" cy="1181100"/>
            <wp:effectExtent l="0" t="0" r="0" b="0"/>
            <wp:docPr id="534419397" name="Bildobjekt 2" descr="En bild som visar text, skärmbild, Teckensnitt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9397" name="Bildobjekt 2" descr="En bild som visar text, skärmbild, Teckensnitt, linje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7341" w14:textId="73C4446B" w:rsidR="006D621D" w:rsidRDefault="006D621D" w:rsidP="006D621D"/>
    <w:p w14:paraId="09DC4746" w14:textId="77777777" w:rsidR="006D621D" w:rsidRPr="00D76A53" w:rsidRDefault="006D621D" w:rsidP="000843B7">
      <w:pPr>
        <w:rPr>
          <w:b/>
          <w:bCs/>
        </w:rPr>
      </w:pPr>
    </w:p>
    <w:sectPr w:rsidR="006D621D" w:rsidRPr="00D76A53" w:rsidSect="0052146F">
      <w:headerReference w:type="default" r:id="rId30"/>
      <w:footerReference w:type="default" r:id="rId31"/>
      <w:headerReference w:type="first" r:id="rId32"/>
      <w:footerReference w:type="first" r:id="rId33"/>
      <w:pgSz w:w="11907" w:h="16839"/>
      <w:pgMar w:top="1417" w:right="1417" w:bottom="1417" w:left="1417" w:header="851" w:footer="851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dreas Petersson" w:date="2026-03-20T13:12:00Z" w:initials="AP">
    <w:p w14:paraId="63B0E9EB" w14:textId="3B826C3F" w:rsidR="00150C9B" w:rsidRDefault="00067D27" w:rsidP="00150C9B">
      <w:pPr>
        <w:pStyle w:val="Kommentarer"/>
      </w:pPr>
      <w:r>
        <w:rPr>
          <w:rStyle w:val="Kommentarsreferens"/>
        </w:rPr>
        <w:annotationRef/>
      </w:r>
      <w:r w:rsidR="00150C9B">
        <w:t>Från produktversion #20260319.2 ska även wordmallar.xml flyttas till sub-mapp.</w:t>
      </w:r>
      <w:r w:rsidR="00150C9B">
        <w:br/>
        <w:t>Du hittar produktversion här:</w:t>
      </w:r>
      <w:r w:rsidR="00150C9B">
        <w:br/>
      </w:r>
      <w:r w:rsidR="00150C9B">
        <w:rPr>
          <w:noProof/>
        </w:rPr>
        <w:drawing>
          <wp:inline distT="0" distB="0" distL="0" distR="0" wp14:anchorId="157F82FB" wp14:editId="01528319">
            <wp:extent cx="3572374" cy="2610214"/>
            <wp:effectExtent l="0" t="0" r="9525" b="0"/>
            <wp:docPr id="398641030" name="Bildobjekt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1030" name="Bildobjekt 398641030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Andreas Petersson" w:date="2026-03-20T13:06:00Z" w:initials="AP">
    <w:p w14:paraId="7553C972" w14:textId="4A319FEF" w:rsidR="004C4146" w:rsidRDefault="004C4146" w:rsidP="004C4146">
      <w:pPr>
        <w:pStyle w:val="Kommentarer"/>
      </w:pPr>
      <w:r>
        <w:rPr>
          <w:rStyle w:val="Kommentarsreferens"/>
        </w:rPr>
        <w:annotationRef/>
      </w:r>
      <w:r>
        <w:t>I tidigare produktversioner krävs att filen wordmallar.xml återfinns direkt under mappen Settings.</w:t>
      </w:r>
    </w:p>
  </w:comment>
  <w:comment w:id="3" w:author="Andreas Petersson" w:date="2026-03-20T13:08:00Z" w:initials="AP">
    <w:p w14:paraId="668ECDE2" w14:textId="02024E40" w:rsidR="004C4146" w:rsidRDefault="004C4146" w:rsidP="004C4146">
      <w:pPr>
        <w:pStyle w:val="Kommentarer"/>
      </w:pPr>
      <w:r>
        <w:rPr>
          <w:rStyle w:val="Kommentarsreferens"/>
        </w:rPr>
        <w:annotationRef/>
      </w:r>
      <w:r>
        <w:t>Produktversion återfinns:</w:t>
      </w:r>
      <w:r>
        <w:rPr>
          <w:noProof/>
        </w:rPr>
        <w:drawing>
          <wp:inline distT="0" distB="0" distL="0" distR="0" wp14:anchorId="2D808D3F" wp14:editId="1280B2D0">
            <wp:extent cx="3572374" cy="2610214"/>
            <wp:effectExtent l="0" t="0" r="9525" b="0"/>
            <wp:docPr id="1001596020" name="Bildobjekt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6020" name="Bildobjekt 1001596020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4" w:author="Andreas Petersson" w:date="2026-02-03T15:10:00Z" w:initials="AP">
    <w:p w14:paraId="7DE97387" w14:textId="31D48878" w:rsidR="008F5834" w:rsidRDefault="003902D5" w:rsidP="008F5834">
      <w:pPr>
        <w:pStyle w:val="Kommentarer"/>
      </w:pPr>
      <w:r>
        <w:rPr>
          <w:rStyle w:val="Kommentarsreferens"/>
        </w:rPr>
        <w:annotationRef/>
      </w:r>
      <w:r w:rsidR="008F5834">
        <w:t>Måste få intput från utvecklare (Miro) - annan? Mike?</w:t>
      </w:r>
      <w:r w:rsidR="008F5834">
        <w:br/>
      </w:r>
      <w:r w:rsidR="008F5834">
        <w:br/>
        <w:t>Vad kommer inställningar heta och återfinnas?</w:t>
      </w:r>
    </w:p>
  </w:comment>
  <w:comment w:id="5" w:author="Andreas Petersson" w:date="2026-02-06T15:43:00Z" w:initials="AP">
    <w:p w14:paraId="2702370A" w14:textId="77777777" w:rsidR="002E78F0" w:rsidRDefault="00557665" w:rsidP="002E78F0">
      <w:pPr>
        <w:pStyle w:val="Kommentarer"/>
      </w:pPr>
      <w:r>
        <w:rPr>
          <w:rStyle w:val="Kommentarsreferens"/>
        </w:rPr>
        <w:annotationRef/>
      </w:r>
      <w:r w:rsidR="002E78F0">
        <w:t>Möte ska äga rum mellan Aveki/Accigo (VASS) kring hur kunderns unika inställningar ska hämtas etc.</w:t>
      </w:r>
      <w:r w:rsidR="002E78F0">
        <w:br/>
      </w:r>
      <w:r w:rsidR="002E78F0">
        <w:br/>
        <w:t>Deltar: Linn och Miro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B0E9EB" w15:done="0"/>
  <w15:commentEx w15:paraId="7553C972" w15:done="0"/>
  <w15:commentEx w15:paraId="668ECDE2" w15:paraIdParent="7553C972" w15:done="0"/>
  <w15:commentEx w15:paraId="7DE97387" w15:done="1"/>
  <w15:commentEx w15:paraId="2702370A" w15:paraIdParent="7DE9738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46945E" w16cex:dateUtc="2026-03-20T12:12:00Z"/>
  <w16cex:commentExtensible w16cex:durableId="5E472119" w16cex:dateUtc="2026-03-20T12:06:00Z"/>
  <w16cex:commentExtensible w16cex:durableId="74CDAD99" w16cex:dateUtc="2026-03-20T12:08:00Z"/>
  <w16cex:commentExtensible w16cex:durableId="386DBEDD" w16cex:dateUtc="2026-02-03T14:10:00Z"/>
  <w16cex:commentExtensible w16cex:durableId="7D6C21FB" w16cex:dateUtc="2026-02-06T14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B0E9EB" w16cid:durableId="5646945E"/>
  <w16cid:commentId w16cid:paraId="7553C972" w16cid:durableId="5E472119"/>
  <w16cid:commentId w16cid:paraId="668ECDE2" w16cid:durableId="74CDAD99"/>
  <w16cid:commentId w16cid:paraId="7DE97387" w16cid:durableId="386DBEDD"/>
  <w16cid:commentId w16cid:paraId="2702370A" w16cid:durableId="7D6C21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6ABF9" w14:textId="77777777" w:rsidR="00310890" w:rsidRPr="00D76A53" w:rsidRDefault="00310890">
      <w:r w:rsidRPr="00D76A53">
        <w:separator/>
      </w:r>
    </w:p>
  </w:endnote>
  <w:endnote w:type="continuationSeparator" w:id="0">
    <w:p w14:paraId="5F912A21" w14:textId="77777777" w:rsidR="00310890" w:rsidRPr="00D76A53" w:rsidRDefault="00310890">
      <w:r w:rsidRPr="00D76A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T Norms Pro">
    <w:panose1 w:val="02000503030000020003"/>
    <w:charset w:val="00"/>
    <w:family w:val="modern"/>
    <w:notTrueType/>
    <w:pitch w:val="variable"/>
    <w:sig w:usb0="A00002FF" w:usb1="5000A4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 Norms Pro Medium">
    <w:panose1 w:val="02000803030000020004"/>
    <w:charset w:val="00"/>
    <w:family w:val="modern"/>
    <w:notTrueType/>
    <w:pitch w:val="variable"/>
    <w:sig w:usb0="A00002FF" w:usb1="5000A4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2875" w14:textId="17B1FEA9" w:rsidR="00E974EA" w:rsidRPr="00D76A53" w:rsidRDefault="00C91550">
    <w:pPr>
      <w:ind w:right="360"/>
      <w:jc w:val="center"/>
    </w:pPr>
    <w:r w:rsidRPr="00D76A53">
      <w:rPr>
        <w:rFonts w:cs="Calibri"/>
        <w:bCs/>
        <w:sz w:val="20"/>
      </w:rPr>
      <w:t>Aveki AB</w:t>
    </w:r>
    <w:r w:rsidR="00510985" w:rsidRPr="00D76A53">
      <w:rPr>
        <w:rFonts w:cs="Calibri"/>
        <w:bCs/>
        <w:sz w:val="20"/>
      </w:rPr>
      <w:t xml:space="preserve"> | Sida </w:t>
    </w:r>
    <w:r w:rsidR="002C5B5F" w:rsidRPr="00D76A53">
      <w:rPr>
        <w:bCs/>
        <w:sz w:val="20"/>
      </w:rPr>
      <w:fldChar w:fldCharType="begin"/>
    </w:r>
    <w:r w:rsidR="002C5B5F" w:rsidRPr="00D76A53">
      <w:rPr>
        <w:bCs/>
        <w:sz w:val="20"/>
      </w:rPr>
      <w:instrText xml:space="preserve"> PAGE </w:instrText>
    </w:r>
    <w:r w:rsidR="002C5B5F" w:rsidRPr="00D76A53">
      <w:rPr>
        <w:bCs/>
        <w:sz w:val="20"/>
      </w:rPr>
      <w:fldChar w:fldCharType="separate"/>
    </w:r>
    <w:r w:rsidR="002C5B5F" w:rsidRPr="00D76A53">
      <w:rPr>
        <w:bCs/>
        <w:sz w:val="20"/>
      </w:rPr>
      <w:t>2</w:t>
    </w:r>
    <w:r w:rsidR="002C5B5F" w:rsidRPr="00D76A53">
      <w:rPr>
        <w:bCs/>
        <w:sz w:val="20"/>
      </w:rPr>
      <w:fldChar w:fldCharType="end"/>
    </w:r>
    <w:r w:rsidR="002C5B5F" w:rsidRPr="00D76A53">
      <w:rPr>
        <w:sz w:val="20"/>
      </w:rPr>
      <w:t xml:space="preserve"> av </w:t>
    </w:r>
    <w:r w:rsidR="002C5B5F" w:rsidRPr="00D76A53">
      <w:rPr>
        <w:bCs/>
        <w:sz w:val="20"/>
      </w:rPr>
      <w:fldChar w:fldCharType="begin"/>
    </w:r>
    <w:r w:rsidR="002C5B5F" w:rsidRPr="00D76A53">
      <w:rPr>
        <w:bCs/>
        <w:sz w:val="20"/>
      </w:rPr>
      <w:instrText xml:space="preserve"> NUMPAGES </w:instrText>
    </w:r>
    <w:r w:rsidR="002C5B5F" w:rsidRPr="00D76A53">
      <w:rPr>
        <w:bCs/>
        <w:sz w:val="20"/>
      </w:rPr>
      <w:fldChar w:fldCharType="separate"/>
    </w:r>
    <w:r w:rsidR="002C5B5F" w:rsidRPr="00D76A53">
      <w:rPr>
        <w:bCs/>
        <w:sz w:val="20"/>
      </w:rPr>
      <w:t>2</w:t>
    </w:r>
    <w:r w:rsidR="002C5B5F" w:rsidRPr="00D76A53">
      <w:rPr>
        <w:bCs/>
        <w:sz w:val="20"/>
      </w:rPr>
      <w:fldChar w:fldCharType="end"/>
    </w:r>
    <w:r w:rsidR="002C5B5F" w:rsidRPr="00D76A53">
      <w:rPr>
        <w:bCs/>
        <w:sz w:val="20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023F5" w14:textId="77777777" w:rsidR="00E974EA" w:rsidRPr="00D76A53" w:rsidRDefault="00AA7D36">
    <w:pPr>
      <w:ind w:right="360"/>
      <w:jc w:val="center"/>
    </w:pPr>
    <w:r w:rsidRPr="00D76A53">
      <w:rPr>
        <w:noProof/>
      </w:rPr>
      <w:drawing>
        <wp:anchor distT="0" distB="0" distL="114300" distR="114300" simplePos="0" relativeHeight="251660288" behindDoc="0" locked="0" layoutInCell="1" allowOverlap="1" wp14:anchorId="3A384A7E" wp14:editId="1C8E8AE2">
          <wp:simplePos x="0" y="0"/>
          <wp:positionH relativeFrom="column">
            <wp:posOffset>-960755</wp:posOffset>
          </wp:positionH>
          <wp:positionV relativeFrom="paragraph">
            <wp:posOffset>-3589020</wp:posOffset>
          </wp:positionV>
          <wp:extent cx="7665720" cy="4434205"/>
          <wp:effectExtent l="0" t="0" r="0" b="4445"/>
          <wp:wrapNone/>
          <wp:docPr id="5" name="Bildobjekt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objekt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5720" cy="4434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C5B5F" w:rsidRPr="00D76A53">
      <w:rPr>
        <w:bCs/>
        <w:sz w:val="20"/>
      </w:rPr>
      <w:fldChar w:fldCharType="begin"/>
    </w:r>
    <w:r w:rsidR="002C5B5F" w:rsidRPr="00D76A53">
      <w:rPr>
        <w:bCs/>
        <w:sz w:val="20"/>
      </w:rPr>
      <w:instrText xml:space="preserve"> PAGE </w:instrText>
    </w:r>
    <w:r w:rsidR="002C5B5F" w:rsidRPr="00D76A53">
      <w:rPr>
        <w:bCs/>
        <w:sz w:val="20"/>
      </w:rPr>
      <w:fldChar w:fldCharType="separate"/>
    </w:r>
    <w:r w:rsidR="002C5B5F" w:rsidRPr="00D76A53">
      <w:rPr>
        <w:bCs/>
        <w:sz w:val="20"/>
      </w:rPr>
      <w:t>2</w:t>
    </w:r>
    <w:r w:rsidR="002C5B5F" w:rsidRPr="00D76A53">
      <w:rPr>
        <w:bCs/>
        <w:sz w:val="20"/>
      </w:rPr>
      <w:fldChar w:fldCharType="end"/>
    </w:r>
    <w:r w:rsidR="002C5B5F" w:rsidRPr="00D76A53">
      <w:rPr>
        <w:sz w:val="20"/>
      </w:rPr>
      <w:t xml:space="preserve"> av </w:t>
    </w:r>
    <w:r w:rsidR="002C5B5F" w:rsidRPr="00D76A53">
      <w:rPr>
        <w:bCs/>
        <w:sz w:val="20"/>
      </w:rPr>
      <w:fldChar w:fldCharType="begin"/>
    </w:r>
    <w:r w:rsidR="002C5B5F" w:rsidRPr="00D76A53">
      <w:rPr>
        <w:bCs/>
        <w:sz w:val="20"/>
      </w:rPr>
      <w:instrText xml:space="preserve"> NUMPAGES </w:instrText>
    </w:r>
    <w:r w:rsidR="002C5B5F" w:rsidRPr="00D76A53">
      <w:rPr>
        <w:bCs/>
        <w:sz w:val="20"/>
      </w:rPr>
      <w:fldChar w:fldCharType="separate"/>
    </w:r>
    <w:r w:rsidR="002C5B5F" w:rsidRPr="00D76A53">
      <w:rPr>
        <w:bCs/>
        <w:sz w:val="20"/>
      </w:rPr>
      <w:t>2</w:t>
    </w:r>
    <w:r w:rsidR="002C5B5F" w:rsidRPr="00D76A53">
      <w:rPr>
        <w:bCs/>
        <w:sz w:val="20"/>
      </w:rPr>
      <w:fldChar w:fldCharType="end"/>
    </w:r>
    <w:r w:rsidR="002C5B5F" w:rsidRPr="00D76A53">
      <w:rPr>
        <w:bCs/>
        <w:sz w:val="20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B4D90" w14:textId="77777777" w:rsidR="00310890" w:rsidRPr="00D76A53" w:rsidRDefault="00310890">
      <w:r w:rsidRPr="00D76A53">
        <w:rPr>
          <w:color w:val="000000"/>
        </w:rPr>
        <w:separator/>
      </w:r>
    </w:p>
  </w:footnote>
  <w:footnote w:type="continuationSeparator" w:id="0">
    <w:p w14:paraId="21F9F085" w14:textId="77777777" w:rsidR="00310890" w:rsidRPr="00D76A53" w:rsidRDefault="00310890">
      <w:r w:rsidRPr="00D76A5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72F63" w14:textId="77777777" w:rsidR="00E974EA" w:rsidRPr="00D76A53" w:rsidRDefault="00A42D96">
    <w:pPr>
      <w:pStyle w:val="Sidhuvud"/>
    </w:pPr>
    <w:r w:rsidRPr="00D76A53">
      <w:rPr>
        <w:noProof/>
      </w:rPr>
      <w:drawing>
        <wp:anchor distT="0" distB="0" distL="114300" distR="114300" simplePos="0" relativeHeight="251662336" behindDoc="0" locked="0" layoutInCell="1" allowOverlap="1" wp14:anchorId="5384B6D0" wp14:editId="256631B7">
          <wp:simplePos x="0" y="0"/>
          <wp:positionH relativeFrom="column">
            <wp:posOffset>5715347</wp:posOffset>
          </wp:positionH>
          <wp:positionV relativeFrom="paragraph">
            <wp:posOffset>-126353</wp:posOffset>
          </wp:positionV>
          <wp:extent cx="466108" cy="602761"/>
          <wp:effectExtent l="0" t="0" r="0" b="6985"/>
          <wp:wrapNone/>
          <wp:docPr id="3" name="Bildobjekt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objekt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108" cy="6027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D1C3A0" w14:textId="77777777" w:rsidR="00E974EA" w:rsidRPr="00D76A53" w:rsidRDefault="00E974EA">
    <w:pPr>
      <w:pStyle w:val="Sidhuvud"/>
    </w:pPr>
  </w:p>
  <w:p w14:paraId="194AC916" w14:textId="77777777" w:rsidR="00E974EA" w:rsidRPr="00D76A53" w:rsidRDefault="00E974EA">
    <w:pPr>
      <w:pStyle w:val="Sidhuvud"/>
    </w:pPr>
  </w:p>
  <w:p w14:paraId="65112369" w14:textId="77777777" w:rsidR="00E974EA" w:rsidRPr="00D76A53" w:rsidRDefault="00E974EA">
    <w:pPr>
      <w:pStyle w:val="Sidhuvud"/>
    </w:pPr>
  </w:p>
  <w:p w14:paraId="5D886BDA" w14:textId="77777777" w:rsidR="00E974EA" w:rsidRPr="00D76A53" w:rsidRDefault="00E974E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8C7D" w14:textId="77777777" w:rsidR="00E974EA" w:rsidRPr="00D76A53" w:rsidRDefault="003043D7">
    <w:pPr>
      <w:pStyle w:val="Sidhuvud"/>
    </w:pPr>
    <w:r w:rsidRPr="00D76A53">
      <w:rPr>
        <w:noProof/>
      </w:rPr>
      <w:drawing>
        <wp:anchor distT="0" distB="0" distL="114300" distR="114300" simplePos="0" relativeHeight="251661312" behindDoc="0" locked="0" layoutInCell="1" allowOverlap="1" wp14:anchorId="5C8DFF63" wp14:editId="4E8B64DC">
          <wp:simplePos x="0" y="0"/>
          <wp:positionH relativeFrom="column">
            <wp:posOffset>-1871345</wp:posOffset>
          </wp:positionH>
          <wp:positionV relativeFrom="paragraph">
            <wp:posOffset>-597536</wp:posOffset>
          </wp:positionV>
          <wp:extent cx="10043160" cy="1792605"/>
          <wp:effectExtent l="0" t="0" r="0" b="0"/>
          <wp:wrapNone/>
          <wp:docPr id="8" name="Bildobjekt 8" descr="En bild som visar text, clipar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Bildobjekt 8" descr="En bild som visar text, clipart&#10;&#10;Automatiskt genererad beskrivni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2805"/>
                  <a:stretch/>
                </pic:blipFill>
                <pic:spPr bwMode="auto">
                  <a:xfrm flipH="1">
                    <a:off x="0" y="0"/>
                    <a:ext cx="10043160" cy="17926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5817" w:rsidRPr="00D76A53">
      <w:rPr>
        <w:noProof/>
        <w:kern w:val="0"/>
        <w:sz w:val="72"/>
        <w:szCs w:val="72"/>
        <w:lang w:bidi="sv-SE"/>
      </w:rPr>
      <w:drawing>
        <wp:anchor distT="0" distB="0" distL="114300" distR="114300" simplePos="0" relativeHeight="251664384" behindDoc="0" locked="0" layoutInCell="1" allowOverlap="1" wp14:anchorId="54A93B57" wp14:editId="7B565643">
          <wp:simplePos x="0" y="0"/>
          <wp:positionH relativeFrom="column">
            <wp:posOffset>-217805</wp:posOffset>
          </wp:positionH>
          <wp:positionV relativeFrom="paragraph">
            <wp:posOffset>-513715</wp:posOffset>
          </wp:positionV>
          <wp:extent cx="2394700" cy="1706880"/>
          <wp:effectExtent l="0" t="0" r="0" b="0"/>
          <wp:wrapNone/>
          <wp:docPr id="9" name="Bildobjekt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Bildobjekt 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4700" cy="1706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1A8E66" w14:textId="77777777" w:rsidR="00E974EA" w:rsidRPr="00D76A53" w:rsidRDefault="00E974EA">
    <w:pPr>
      <w:pStyle w:val="Sidhuvud"/>
    </w:pPr>
  </w:p>
  <w:p w14:paraId="3ED5A39D" w14:textId="77777777" w:rsidR="00E974EA" w:rsidRPr="00D76A53" w:rsidRDefault="00E974EA">
    <w:pPr>
      <w:pStyle w:val="Sidhuvud"/>
    </w:pPr>
  </w:p>
  <w:p w14:paraId="24F29F98" w14:textId="77777777" w:rsidR="00E974EA" w:rsidRPr="00D76A53" w:rsidRDefault="00E974EA">
    <w:pPr>
      <w:pStyle w:val="Sidhuvud"/>
    </w:pPr>
  </w:p>
  <w:p w14:paraId="0AE150BB" w14:textId="77777777" w:rsidR="00E974EA" w:rsidRPr="00D76A53" w:rsidRDefault="00E974EA">
    <w:pPr>
      <w:pStyle w:val="Sidhuvud"/>
    </w:pPr>
  </w:p>
  <w:p w14:paraId="00E2C67E" w14:textId="77777777" w:rsidR="00E974EA" w:rsidRPr="00D76A53" w:rsidRDefault="00E974EA">
    <w:pPr>
      <w:pStyle w:val="Sidhuvud"/>
    </w:pPr>
  </w:p>
  <w:p w14:paraId="16E577DD" w14:textId="77777777" w:rsidR="00E974EA" w:rsidRPr="00D76A53" w:rsidRDefault="00E974EA">
    <w:pPr>
      <w:pStyle w:val="Sidhuvud"/>
    </w:pPr>
  </w:p>
  <w:p w14:paraId="7C341394" w14:textId="77777777" w:rsidR="00E974EA" w:rsidRPr="00D76A53" w:rsidRDefault="00E974EA" w:rsidP="000843B7">
    <w:pPr>
      <w:pStyle w:val="Brdtext"/>
    </w:pPr>
  </w:p>
  <w:p w14:paraId="74E0063E" w14:textId="77777777" w:rsidR="003043D7" w:rsidRPr="00D76A53" w:rsidRDefault="003043D7" w:rsidP="000843B7">
    <w:pPr>
      <w:pStyle w:val="Brd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A73"/>
    <w:multiLevelType w:val="multilevel"/>
    <w:tmpl w:val="B96605FA"/>
    <w:styleLink w:val="LFO3"/>
    <w:lvl w:ilvl="0">
      <w:numFmt w:val="bullet"/>
      <w:pStyle w:val="Punktlista"/>
      <w:lvlText w:val="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" w15:restartNumberingAfterBreak="0">
    <w:nsid w:val="05FF3F36"/>
    <w:multiLevelType w:val="hybridMultilevel"/>
    <w:tmpl w:val="737E47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5A0"/>
    <w:multiLevelType w:val="multilevel"/>
    <w:tmpl w:val="391088A4"/>
    <w:styleLink w:val="LFO12"/>
    <w:lvl w:ilvl="0">
      <w:numFmt w:val="bullet"/>
      <w:pStyle w:val="Punktlista5"/>
      <w:lvlText w:val=""/>
      <w:lvlJc w:val="left"/>
      <w:pPr>
        <w:ind w:left="1492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0E15743C"/>
    <w:multiLevelType w:val="hybridMultilevel"/>
    <w:tmpl w:val="CA72F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758CC"/>
    <w:multiLevelType w:val="multilevel"/>
    <w:tmpl w:val="920C7A32"/>
    <w:styleLink w:val="LFO6"/>
    <w:lvl w:ilvl="0">
      <w:start w:val="1"/>
      <w:numFmt w:val="decimal"/>
      <w:pStyle w:val="Numreradlista3"/>
      <w:lvlText w:val="%1."/>
      <w:lvlJc w:val="left"/>
      <w:pPr>
        <w:ind w:left="926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 w15:restartNumberingAfterBreak="0">
    <w:nsid w:val="1C2269C8"/>
    <w:multiLevelType w:val="hybridMultilevel"/>
    <w:tmpl w:val="DE0881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D51667"/>
    <w:multiLevelType w:val="hybridMultilevel"/>
    <w:tmpl w:val="7C96193C"/>
    <w:lvl w:ilvl="0" w:tplc="77A44E3C">
      <w:start w:val="1"/>
      <w:numFmt w:val="decimal"/>
      <w:pStyle w:val="Liststycke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67147"/>
    <w:multiLevelType w:val="hybridMultilevel"/>
    <w:tmpl w:val="87203F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31A55"/>
    <w:multiLevelType w:val="hybridMultilevel"/>
    <w:tmpl w:val="87203F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254E6"/>
    <w:multiLevelType w:val="hybridMultilevel"/>
    <w:tmpl w:val="E8F46D3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750BD"/>
    <w:multiLevelType w:val="multilevel"/>
    <w:tmpl w:val="4C0A9B04"/>
    <w:styleLink w:val="LFO7"/>
    <w:lvl w:ilvl="0">
      <w:start w:val="1"/>
      <w:numFmt w:val="decimal"/>
      <w:pStyle w:val="Numreradlista4"/>
      <w:lvlText w:val="%1."/>
      <w:lvlJc w:val="left"/>
      <w:pPr>
        <w:ind w:left="1209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 w15:restartNumberingAfterBreak="0">
    <w:nsid w:val="344D201C"/>
    <w:multiLevelType w:val="hybridMultilevel"/>
    <w:tmpl w:val="87203F68"/>
    <w:lvl w:ilvl="0" w:tplc="1EF289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F6BFF"/>
    <w:multiLevelType w:val="multilevel"/>
    <w:tmpl w:val="E608821E"/>
    <w:styleLink w:val="LFO5"/>
    <w:lvl w:ilvl="0">
      <w:start w:val="1"/>
      <w:numFmt w:val="decimal"/>
      <w:pStyle w:val="Numreradlista2"/>
      <w:lvlText w:val="%1."/>
      <w:lvlJc w:val="left"/>
      <w:pPr>
        <w:ind w:left="643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3" w15:restartNumberingAfterBreak="0">
    <w:nsid w:val="45B156ED"/>
    <w:multiLevelType w:val="multilevel"/>
    <w:tmpl w:val="353CACC0"/>
    <w:styleLink w:val="LFO8"/>
    <w:lvl w:ilvl="0">
      <w:start w:val="1"/>
      <w:numFmt w:val="decimal"/>
      <w:pStyle w:val="Numreradlista5"/>
      <w:lvlText w:val="%1."/>
      <w:lvlJc w:val="left"/>
      <w:pPr>
        <w:ind w:left="1492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4D835B1B"/>
    <w:multiLevelType w:val="multilevel"/>
    <w:tmpl w:val="A7645A0A"/>
    <w:styleLink w:val="LFO10"/>
    <w:lvl w:ilvl="0">
      <w:numFmt w:val="bullet"/>
      <w:pStyle w:val="Punktlista3"/>
      <w:lvlText w:val=""/>
      <w:lvlJc w:val="left"/>
      <w:pPr>
        <w:ind w:left="926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5" w15:restartNumberingAfterBreak="0">
    <w:nsid w:val="50CC6ECD"/>
    <w:multiLevelType w:val="hybridMultilevel"/>
    <w:tmpl w:val="87203F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8006A"/>
    <w:multiLevelType w:val="hybridMultilevel"/>
    <w:tmpl w:val="DE0881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14594"/>
    <w:multiLevelType w:val="multilevel"/>
    <w:tmpl w:val="DE6ECD52"/>
    <w:styleLink w:val="LFO4"/>
    <w:lvl w:ilvl="0">
      <w:start w:val="1"/>
      <w:numFmt w:val="decimal"/>
      <w:pStyle w:val="Numreradlista"/>
      <w:lvlText w:val="%1)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8" w15:restartNumberingAfterBreak="0">
    <w:nsid w:val="6043302A"/>
    <w:multiLevelType w:val="multilevel"/>
    <w:tmpl w:val="F9746272"/>
    <w:styleLink w:val="LFO11"/>
    <w:lvl w:ilvl="0">
      <w:numFmt w:val="bullet"/>
      <w:pStyle w:val="Punktlista4"/>
      <w:lvlText w:val=""/>
      <w:lvlJc w:val="left"/>
      <w:pPr>
        <w:ind w:left="1209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9" w15:restartNumberingAfterBreak="0">
    <w:nsid w:val="6333582E"/>
    <w:multiLevelType w:val="hybridMultilevel"/>
    <w:tmpl w:val="CA72F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A45150"/>
    <w:multiLevelType w:val="hybridMultilevel"/>
    <w:tmpl w:val="C63A5A76"/>
    <w:lvl w:ilvl="0" w:tplc="041D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2213F42"/>
    <w:multiLevelType w:val="hybridMultilevel"/>
    <w:tmpl w:val="BC3CD1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11630D"/>
    <w:multiLevelType w:val="multilevel"/>
    <w:tmpl w:val="74C40A3A"/>
    <w:styleLink w:val="LFO9"/>
    <w:lvl w:ilvl="0">
      <w:numFmt w:val="bullet"/>
      <w:pStyle w:val="Punktlista2"/>
      <w:lvlText w:val=""/>
      <w:lvlJc w:val="left"/>
      <w:pPr>
        <w:ind w:left="643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3" w15:restartNumberingAfterBreak="0">
    <w:nsid w:val="7CF6484F"/>
    <w:multiLevelType w:val="hybridMultilevel"/>
    <w:tmpl w:val="838E47A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761606">
    <w:abstractNumId w:val="0"/>
  </w:num>
  <w:num w:numId="2" w16cid:durableId="2080325413">
    <w:abstractNumId w:val="17"/>
  </w:num>
  <w:num w:numId="3" w16cid:durableId="1071464624">
    <w:abstractNumId w:val="12"/>
  </w:num>
  <w:num w:numId="4" w16cid:durableId="1371106623">
    <w:abstractNumId w:val="4"/>
  </w:num>
  <w:num w:numId="5" w16cid:durableId="1997101161">
    <w:abstractNumId w:val="10"/>
  </w:num>
  <w:num w:numId="6" w16cid:durableId="580604549">
    <w:abstractNumId w:val="13"/>
  </w:num>
  <w:num w:numId="7" w16cid:durableId="1524443589">
    <w:abstractNumId w:val="22"/>
  </w:num>
  <w:num w:numId="8" w16cid:durableId="697123616">
    <w:abstractNumId w:val="14"/>
  </w:num>
  <w:num w:numId="9" w16cid:durableId="1613052948">
    <w:abstractNumId w:val="18"/>
  </w:num>
  <w:num w:numId="10" w16cid:durableId="1358849162">
    <w:abstractNumId w:val="2"/>
  </w:num>
  <w:num w:numId="11" w16cid:durableId="1574001274">
    <w:abstractNumId w:val="23"/>
  </w:num>
  <w:num w:numId="12" w16cid:durableId="1312058874">
    <w:abstractNumId w:val="21"/>
  </w:num>
  <w:num w:numId="13" w16cid:durableId="844436286">
    <w:abstractNumId w:val="20"/>
  </w:num>
  <w:num w:numId="14" w16cid:durableId="1025328415">
    <w:abstractNumId w:val="16"/>
  </w:num>
  <w:num w:numId="15" w16cid:durableId="101386517">
    <w:abstractNumId w:val="11"/>
  </w:num>
  <w:num w:numId="16" w16cid:durableId="2094626183">
    <w:abstractNumId w:val="7"/>
  </w:num>
  <w:num w:numId="17" w16cid:durableId="2096171658">
    <w:abstractNumId w:val="5"/>
  </w:num>
  <w:num w:numId="18" w16cid:durableId="1489711604">
    <w:abstractNumId w:val="8"/>
  </w:num>
  <w:num w:numId="19" w16cid:durableId="1840149467">
    <w:abstractNumId w:val="15"/>
  </w:num>
  <w:num w:numId="20" w16cid:durableId="959721255">
    <w:abstractNumId w:val="1"/>
  </w:num>
  <w:num w:numId="21" w16cid:durableId="793446872">
    <w:abstractNumId w:val="6"/>
  </w:num>
  <w:num w:numId="22" w16cid:durableId="2015955687">
    <w:abstractNumId w:val="9"/>
  </w:num>
  <w:num w:numId="23" w16cid:durableId="599531475">
    <w:abstractNumId w:val="19"/>
  </w:num>
  <w:num w:numId="24" w16cid:durableId="1683781761">
    <w:abstractNumId w:val="3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as Petersson">
    <w15:presenceInfo w15:providerId="AD" w15:userId="S::andreas.petersson@aveki.se::49978811-7a9c-43ad-a408-06e7238ccb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4BA"/>
    <w:rsid w:val="00000456"/>
    <w:rsid w:val="00006741"/>
    <w:rsid w:val="0001037F"/>
    <w:rsid w:val="00012989"/>
    <w:rsid w:val="00012BC0"/>
    <w:rsid w:val="00012F4D"/>
    <w:rsid w:val="00014EF6"/>
    <w:rsid w:val="00016F05"/>
    <w:rsid w:val="00017436"/>
    <w:rsid w:val="00017D6D"/>
    <w:rsid w:val="00020C9C"/>
    <w:rsid w:val="00021D88"/>
    <w:rsid w:val="00026FFB"/>
    <w:rsid w:val="00034885"/>
    <w:rsid w:val="0004194D"/>
    <w:rsid w:val="00041B0E"/>
    <w:rsid w:val="000426D9"/>
    <w:rsid w:val="00043278"/>
    <w:rsid w:val="00046FE6"/>
    <w:rsid w:val="00055E63"/>
    <w:rsid w:val="00056CBE"/>
    <w:rsid w:val="0005708C"/>
    <w:rsid w:val="000621F4"/>
    <w:rsid w:val="0006229C"/>
    <w:rsid w:val="000653A6"/>
    <w:rsid w:val="00065D2A"/>
    <w:rsid w:val="00067D27"/>
    <w:rsid w:val="000704EF"/>
    <w:rsid w:val="00070F18"/>
    <w:rsid w:val="000715F6"/>
    <w:rsid w:val="000724E7"/>
    <w:rsid w:val="00073C95"/>
    <w:rsid w:val="0007578C"/>
    <w:rsid w:val="00077112"/>
    <w:rsid w:val="00077760"/>
    <w:rsid w:val="00077762"/>
    <w:rsid w:val="0008099B"/>
    <w:rsid w:val="00080EDC"/>
    <w:rsid w:val="00081307"/>
    <w:rsid w:val="000843B7"/>
    <w:rsid w:val="00093108"/>
    <w:rsid w:val="00093C5D"/>
    <w:rsid w:val="00096C59"/>
    <w:rsid w:val="000A6140"/>
    <w:rsid w:val="000A680F"/>
    <w:rsid w:val="000A6817"/>
    <w:rsid w:val="000B2EC5"/>
    <w:rsid w:val="000B4F06"/>
    <w:rsid w:val="000B59E2"/>
    <w:rsid w:val="000B5A90"/>
    <w:rsid w:val="000C391A"/>
    <w:rsid w:val="000C44E7"/>
    <w:rsid w:val="000C544A"/>
    <w:rsid w:val="000C6D77"/>
    <w:rsid w:val="000D0201"/>
    <w:rsid w:val="000D2DB7"/>
    <w:rsid w:val="000D2DD4"/>
    <w:rsid w:val="000D4BD5"/>
    <w:rsid w:val="000D6611"/>
    <w:rsid w:val="000E4CAA"/>
    <w:rsid w:val="000E53F4"/>
    <w:rsid w:val="000F0352"/>
    <w:rsid w:val="000F0360"/>
    <w:rsid w:val="000F05B5"/>
    <w:rsid w:val="000F27F4"/>
    <w:rsid w:val="000F7D76"/>
    <w:rsid w:val="00100464"/>
    <w:rsid w:val="001010C5"/>
    <w:rsid w:val="00101162"/>
    <w:rsid w:val="00103595"/>
    <w:rsid w:val="0010629A"/>
    <w:rsid w:val="00106597"/>
    <w:rsid w:val="001101BD"/>
    <w:rsid w:val="00110340"/>
    <w:rsid w:val="0011526E"/>
    <w:rsid w:val="00120C3A"/>
    <w:rsid w:val="00121FB9"/>
    <w:rsid w:val="00124DFF"/>
    <w:rsid w:val="00131D52"/>
    <w:rsid w:val="00136ECB"/>
    <w:rsid w:val="00141F78"/>
    <w:rsid w:val="00142116"/>
    <w:rsid w:val="00150C9B"/>
    <w:rsid w:val="001519D8"/>
    <w:rsid w:val="001531C0"/>
    <w:rsid w:val="00163CC8"/>
    <w:rsid w:val="001667A4"/>
    <w:rsid w:val="001824FF"/>
    <w:rsid w:val="0018423D"/>
    <w:rsid w:val="00191E77"/>
    <w:rsid w:val="00192C70"/>
    <w:rsid w:val="00195972"/>
    <w:rsid w:val="00195CE3"/>
    <w:rsid w:val="001A34E5"/>
    <w:rsid w:val="001B6619"/>
    <w:rsid w:val="001C28BE"/>
    <w:rsid w:val="001C383D"/>
    <w:rsid w:val="001C3B12"/>
    <w:rsid w:val="001C6763"/>
    <w:rsid w:val="001D0900"/>
    <w:rsid w:val="001D1B4A"/>
    <w:rsid w:val="001D4D44"/>
    <w:rsid w:val="001E36E2"/>
    <w:rsid w:val="001E55C5"/>
    <w:rsid w:val="001F0375"/>
    <w:rsid w:val="001F07B3"/>
    <w:rsid w:val="001F12DB"/>
    <w:rsid w:val="001F3594"/>
    <w:rsid w:val="00200DD2"/>
    <w:rsid w:val="002038C9"/>
    <w:rsid w:val="00203C52"/>
    <w:rsid w:val="002044BF"/>
    <w:rsid w:val="002130EC"/>
    <w:rsid w:val="00213948"/>
    <w:rsid w:val="002218F8"/>
    <w:rsid w:val="00225322"/>
    <w:rsid w:val="002275D1"/>
    <w:rsid w:val="002314FE"/>
    <w:rsid w:val="00231A1B"/>
    <w:rsid w:val="00232020"/>
    <w:rsid w:val="00235A22"/>
    <w:rsid w:val="00246CB2"/>
    <w:rsid w:val="00250053"/>
    <w:rsid w:val="002506E3"/>
    <w:rsid w:val="00250A67"/>
    <w:rsid w:val="00254719"/>
    <w:rsid w:val="0026219C"/>
    <w:rsid w:val="00265E86"/>
    <w:rsid w:val="00266475"/>
    <w:rsid w:val="0027457E"/>
    <w:rsid w:val="00276915"/>
    <w:rsid w:val="0028080D"/>
    <w:rsid w:val="00282F2A"/>
    <w:rsid w:val="002847AB"/>
    <w:rsid w:val="00290810"/>
    <w:rsid w:val="002908D1"/>
    <w:rsid w:val="0029389B"/>
    <w:rsid w:val="002A3DCE"/>
    <w:rsid w:val="002B034C"/>
    <w:rsid w:val="002B1236"/>
    <w:rsid w:val="002B1384"/>
    <w:rsid w:val="002B2FDB"/>
    <w:rsid w:val="002C046C"/>
    <w:rsid w:val="002C103B"/>
    <w:rsid w:val="002C5B5F"/>
    <w:rsid w:val="002C6129"/>
    <w:rsid w:val="002C643C"/>
    <w:rsid w:val="002C6A46"/>
    <w:rsid w:val="002D14BA"/>
    <w:rsid w:val="002D5328"/>
    <w:rsid w:val="002E02E4"/>
    <w:rsid w:val="002E4DC2"/>
    <w:rsid w:val="002E50C6"/>
    <w:rsid w:val="002E56FE"/>
    <w:rsid w:val="002E666D"/>
    <w:rsid w:val="002E78F0"/>
    <w:rsid w:val="002F7383"/>
    <w:rsid w:val="0030164C"/>
    <w:rsid w:val="0030382E"/>
    <w:rsid w:val="00303F0E"/>
    <w:rsid w:val="003043D7"/>
    <w:rsid w:val="00304716"/>
    <w:rsid w:val="0030545D"/>
    <w:rsid w:val="003060E4"/>
    <w:rsid w:val="003063A7"/>
    <w:rsid w:val="00307714"/>
    <w:rsid w:val="00310890"/>
    <w:rsid w:val="00311E59"/>
    <w:rsid w:val="0031353B"/>
    <w:rsid w:val="00321806"/>
    <w:rsid w:val="00326E04"/>
    <w:rsid w:val="00327F9A"/>
    <w:rsid w:val="003319A7"/>
    <w:rsid w:val="00335E1C"/>
    <w:rsid w:val="00343CE2"/>
    <w:rsid w:val="0034408E"/>
    <w:rsid w:val="0034729A"/>
    <w:rsid w:val="0034777B"/>
    <w:rsid w:val="00347804"/>
    <w:rsid w:val="0035279D"/>
    <w:rsid w:val="003562B8"/>
    <w:rsid w:val="003616BC"/>
    <w:rsid w:val="00361EEB"/>
    <w:rsid w:val="00361EEF"/>
    <w:rsid w:val="003624D2"/>
    <w:rsid w:val="00366BA5"/>
    <w:rsid w:val="00366F15"/>
    <w:rsid w:val="00376B72"/>
    <w:rsid w:val="00381DE0"/>
    <w:rsid w:val="003842A2"/>
    <w:rsid w:val="003902D5"/>
    <w:rsid w:val="003910EA"/>
    <w:rsid w:val="00396131"/>
    <w:rsid w:val="00396D6E"/>
    <w:rsid w:val="00397D21"/>
    <w:rsid w:val="003A0DCA"/>
    <w:rsid w:val="003A0F43"/>
    <w:rsid w:val="003A406F"/>
    <w:rsid w:val="003A6457"/>
    <w:rsid w:val="003A6885"/>
    <w:rsid w:val="003B2B27"/>
    <w:rsid w:val="003B3A6A"/>
    <w:rsid w:val="003B6338"/>
    <w:rsid w:val="003C2AF3"/>
    <w:rsid w:val="003C6F58"/>
    <w:rsid w:val="003C79E8"/>
    <w:rsid w:val="003D0DE1"/>
    <w:rsid w:val="003D3506"/>
    <w:rsid w:val="003D402D"/>
    <w:rsid w:val="003E06B7"/>
    <w:rsid w:val="003E1B7B"/>
    <w:rsid w:val="003E2A8B"/>
    <w:rsid w:val="003E3754"/>
    <w:rsid w:val="003E4654"/>
    <w:rsid w:val="003F070A"/>
    <w:rsid w:val="003F192D"/>
    <w:rsid w:val="003F7F91"/>
    <w:rsid w:val="00401537"/>
    <w:rsid w:val="00410D2C"/>
    <w:rsid w:val="00414F82"/>
    <w:rsid w:val="0041531B"/>
    <w:rsid w:val="0041764B"/>
    <w:rsid w:val="00417DC5"/>
    <w:rsid w:val="00421177"/>
    <w:rsid w:val="004219F7"/>
    <w:rsid w:val="00426163"/>
    <w:rsid w:val="004262DA"/>
    <w:rsid w:val="00427B2F"/>
    <w:rsid w:val="004374E8"/>
    <w:rsid w:val="0044137A"/>
    <w:rsid w:val="004424D0"/>
    <w:rsid w:val="00451F95"/>
    <w:rsid w:val="00453932"/>
    <w:rsid w:val="00462E1F"/>
    <w:rsid w:val="004631CF"/>
    <w:rsid w:val="0046762C"/>
    <w:rsid w:val="00471247"/>
    <w:rsid w:val="004757B7"/>
    <w:rsid w:val="00475817"/>
    <w:rsid w:val="00476358"/>
    <w:rsid w:val="004829AE"/>
    <w:rsid w:val="00484BC4"/>
    <w:rsid w:val="0048577F"/>
    <w:rsid w:val="00485E91"/>
    <w:rsid w:val="00495E73"/>
    <w:rsid w:val="004A0BD6"/>
    <w:rsid w:val="004A0BF8"/>
    <w:rsid w:val="004B560E"/>
    <w:rsid w:val="004C17E9"/>
    <w:rsid w:val="004C3779"/>
    <w:rsid w:val="004C4146"/>
    <w:rsid w:val="004D0EB9"/>
    <w:rsid w:val="004D1179"/>
    <w:rsid w:val="004D3C2B"/>
    <w:rsid w:val="004D5A3E"/>
    <w:rsid w:val="004D5DDB"/>
    <w:rsid w:val="004D61DC"/>
    <w:rsid w:val="004D67DF"/>
    <w:rsid w:val="004E1E1A"/>
    <w:rsid w:val="004E574F"/>
    <w:rsid w:val="004E5C3F"/>
    <w:rsid w:val="004F0C3B"/>
    <w:rsid w:val="004F4351"/>
    <w:rsid w:val="004F7B21"/>
    <w:rsid w:val="00500538"/>
    <w:rsid w:val="00502A91"/>
    <w:rsid w:val="00505414"/>
    <w:rsid w:val="00510985"/>
    <w:rsid w:val="005133F8"/>
    <w:rsid w:val="005154BE"/>
    <w:rsid w:val="00515772"/>
    <w:rsid w:val="00515E45"/>
    <w:rsid w:val="00517C71"/>
    <w:rsid w:val="00517D5E"/>
    <w:rsid w:val="005201BF"/>
    <w:rsid w:val="0052146F"/>
    <w:rsid w:val="00523FEA"/>
    <w:rsid w:val="005318DE"/>
    <w:rsid w:val="00531B3A"/>
    <w:rsid w:val="00535F6E"/>
    <w:rsid w:val="00540C4E"/>
    <w:rsid w:val="005420C9"/>
    <w:rsid w:val="005430E9"/>
    <w:rsid w:val="0054432C"/>
    <w:rsid w:val="00547C90"/>
    <w:rsid w:val="00556012"/>
    <w:rsid w:val="00557665"/>
    <w:rsid w:val="005606F7"/>
    <w:rsid w:val="0056217A"/>
    <w:rsid w:val="00563121"/>
    <w:rsid w:val="00570831"/>
    <w:rsid w:val="00574DCC"/>
    <w:rsid w:val="00576CD3"/>
    <w:rsid w:val="005812EC"/>
    <w:rsid w:val="005846D2"/>
    <w:rsid w:val="00585978"/>
    <w:rsid w:val="005A524F"/>
    <w:rsid w:val="005A5F5A"/>
    <w:rsid w:val="005B1FC7"/>
    <w:rsid w:val="005B2CAA"/>
    <w:rsid w:val="005B6CE8"/>
    <w:rsid w:val="005B783E"/>
    <w:rsid w:val="005C162D"/>
    <w:rsid w:val="005C19FE"/>
    <w:rsid w:val="005C34AF"/>
    <w:rsid w:val="005C6FC1"/>
    <w:rsid w:val="005D4DB4"/>
    <w:rsid w:val="005D7190"/>
    <w:rsid w:val="005E0BFD"/>
    <w:rsid w:val="005E141B"/>
    <w:rsid w:val="005E2E28"/>
    <w:rsid w:val="005E6A55"/>
    <w:rsid w:val="005F09C6"/>
    <w:rsid w:val="00602F59"/>
    <w:rsid w:val="00605B3E"/>
    <w:rsid w:val="0060628E"/>
    <w:rsid w:val="0061355A"/>
    <w:rsid w:val="00615FC9"/>
    <w:rsid w:val="00617EDB"/>
    <w:rsid w:val="00621A02"/>
    <w:rsid w:val="006223EE"/>
    <w:rsid w:val="00631953"/>
    <w:rsid w:val="00631B70"/>
    <w:rsid w:val="00631DA5"/>
    <w:rsid w:val="00632847"/>
    <w:rsid w:val="006339A7"/>
    <w:rsid w:val="0064607F"/>
    <w:rsid w:val="00655794"/>
    <w:rsid w:val="00657678"/>
    <w:rsid w:val="00657B98"/>
    <w:rsid w:val="006603E8"/>
    <w:rsid w:val="00660E03"/>
    <w:rsid w:val="00664EB3"/>
    <w:rsid w:val="00665E4F"/>
    <w:rsid w:val="00666B8F"/>
    <w:rsid w:val="006805F2"/>
    <w:rsid w:val="0068590E"/>
    <w:rsid w:val="006859AC"/>
    <w:rsid w:val="00685D9F"/>
    <w:rsid w:val="0068749C"/>
    <w:rsid w:val="006903AF"/>
    <w:rsid w:val="00694CD6"/>
    <w:rsid w:val="00695344"/>
    <w:rsid w:val="006972C8"/>
    <w:rsid w:val="00697321"/>
    <w:rsid w:val="006A17BA"/>
    <w:rsid w:val="006A302C"/>
    <w:rsid w:val="006A566D"/>
    <w:rsid w:val="006B22A2"/>
    <w:rsid w:val="006B49A2"/>
    <w:rsid w:val="006B5714"/>
    <w:rsid w:val="006B6ACB"/>
    <w:rsid w:val="006B7DC4"/>
    <w:rsid w:val="006C22A8"/>
    <w:rsid w:val="006C2CF0"/>
    <w:rsid w:val="006C6D42"/>
    <w:rsid w:val="006D427E"/>
    <w:rsid w:val="006D621D"/>
    <w:rsid w:val="006D73EB"/>
    <w:rsid w:val="006E0EA8"/>
    <w:rsid w:val="006E0ED0"/>
    <w:rsid w:val="006E1148"/>
    <w:rsid w:val="006E199F"/>
    <w:rsid w:val="006E2E53"/>
    <w:rsid w:val="006E3202"/>
    <w:rsid w:val="006E3FA9"/>
    <w:rsid w:val="006F0D6F"/>
    <w:rsid w:val="006F0E43"/>
    <w:rsid w:val="006F4C23"/>
    <w:rsid w:val="006F6BE7"/>
    <w:rsid w:val="007018BB"/>
    <w:rsid w:val="00703F3A"/>
    <w:rsid w:val="00704E21"/>
    <w:rsid w:val="00706F07"/>
    <w:rsid w:val="00707458"/>
    <w:rsid w:val="00707A9C"/>
    <w:rsid w:val="00710A27"/>
    <w:rsid w:val="007120C2"/>
    <w:rsid w:val="00712228"/>
    <w:rsid w:val="00712FCC"/>
    <w:rsid w:val="007162D6"/>
    <w:rsid w:val="00721F5D"/>
    <w:rsid w:val="00723C71"/>
    <w:rsid w:val="00727E35"/>
    <w:rsid w:val="00732F90"/>
    <w:rsid w:val="007332C8"/>
    <w:rsid w:val="00733E3B"/>
    <w:rsid w:val="007341F3"/>
    <w:rsid w:val="007372F0"/>
    <w:rsid w:val="00737968"/>
    <w:rsid w:val="0073798D"/>
    <w:rsid w:val="00743C52"/>
    <w:rsid w:val="0074509C"/>
    <w:rsid w:val="007451EB"/>
    <w:rsid w:val="007454A1"/>
    <w:rsid w:val="007479E4"/>
    <w:rsid w:val="00751745"/>
    <w:rsid w:val="007539E2"/>
    <w:rsid w:val="00757D1E"/>
    <w:rsid w:val="007676D7"/>
    <w:rsid w:val="00770335"/>
    <w:rsid w:val="00770CFA"/>
    <w:rsid w:val="007713F3"/>
    <w:rsid w:val="00772A3B"/>
    <w:rsid w:val="0077731C"/>
    <w:rsid w:val="007778BE"/>
    <w:rsid w:val="007810C7"/>
    <w:rsid w:val="0078110D"/>
    <w:rsid w:val="00781E4F"/>
    <w:rsid w:val="0078482B"/>
    <w:rsid w:val="007856B2"/>
    <w:rsid w:val="007935D9"/>
    <w:rsid w:val="007A12DE"/>
    <w:rsid w:val="007A3818"/>
    <w:rsid w:val="007A6C1E"/>
    <w:rsid w:val="007B0787"/>
    <w:rsid w:val="007B5B3E"/>
    <w:rsid w:val="007B6AA4"/>
    <w:rsid w:val="007C1526"/>
    <w:rsid w:val="007D0F32"/>
    <w:rsid w:val="007D1B36"/>
    <w:rsid w:val="007D7E0D"/>
    <w:rsid w:val="007E0155"/>
    <w:rsid w:val="007E03A1"/>
    <w:rsid w:val="007E69EF"/>
    <w:rsid w:val="007F5E1A"/>
    <w:rsid w:val="007F6934"/>
    <w:rsid w:val="00801662"/>
    <w:rsid w:val="00802612"/>
    <w:rsid w:val="0080482A"/>
    <w:rsid w:val="00806290"/>
    <w:rsid w:val="0081228C"/>
    <w:rsid w:val="0081331A"/>
    <w:rsid w:val="00816F8B"/>
    <w:rsid w:val="00817277"/>
    <w:rsid w:val="00820629"/>
    <w:rsid w:val="00824B6E"/>
    <w:rsid w:val="00831416"/>
    <w:rsid w:val="00836FF7"/>
    <w:rsid w:val="008378AA"/>
    <w:rsid w:val="00843585"/>
    <w:rsid w:val="00845D7F"/>
    <w:rsid w:val="00846DA0"/>
    <w:rsid w:val="008473D2"/>
    <w:rsid w:val="00851DBA"/>
    <w:rsid w:val="00851E8A"/>
    <w:rsid w:val="0085290D"/>
    <w:rsid w:val="008606F3"/>
    <w:rsid w:val="00861311"/>
    <w:rsid w:val="0087106F"/>
    <w:rsid w:val="0087107B"/>
    <w:rsid w:val="00872AFD"/>
    <w:rsid w:val="00873DCA"/>
    <w:rsid w:val="00873E50"/>
    <w:rsid w:val="00874322"/>
    <w:rsid w:val="00874BB8"/>
    <w:rsid w:val="00881100"/>
    <w:rsid w:val="00885943"/>
    <w:rsid w:val="008871D0"/>
    <w:rsid w:val="0088783E"/>
    <w:rsid w:val="00887B41"/>
    <w:rsid w:val="00890D64"/>
    <w:rsid w:val="00890EB5"/>
    <w:rsid w:val="00896675"/>
    <w:rsid w:val="00897F0D"/>
    <w:rsid w:val="008A20EB"/>
    <w:rsid w:val="008A5402"/>
    <w:rsid w:val="008B1406"/>
    <w:rsid w:val="008B63D7"/>
    <w:rsid w:val="008C2295"/>
    <w:rsid w:val="008C460A"/>
    <w:rsid w:val="008C5A06"/>
    <w:rsid w:val="008C620E"/>
    <w:rsid w:val="008D1878"/>
    <w:rsid w:val="008D1D47"/>
    <w:rsid w:val="008D3AEA"/>
    <w:rsid w:val="008D566C"/>
    <w:rsid w:val="008E1F0B"/>
    <w:rsid w:val="008E21DA"/>
    <w:rsid w:val="008E27D4"/>
    <w:rsid w:val="008E2F7A"/>
    <w:rsid w:val="008E780D"/>
    <w:rsid w:val="008F2B77"/>
    <w:rsid w:val="008F5027"/>
    <w:rsid w:val="008F5834"/>
    <w:rsid w:val="00901F4E"/>
    <w:rsid w:val="00903547"/>
    <w:rsid w:val="009064A4"/>
    <w:rsid w:val="009100F6"/>
    <w:rsid w:val="009112E3"/>
    <w:rsid w:val="009158D6"/>
    <w:rsid w:val="00915E4F"/>
    <w:rsid w:val="009163E2"/>
    <w:rsid w:val="00917B89"/>
    <w:rsid w:val="00920A2C"/>
    <w:rsid w:val="0092283D"/>
    <w:rsid w:val="00926C7E"/>
    <w:rsid w:val="00930681"/>
    <w:rsid w:val="0093173D"/>
    <w:rsid w:val="009364F7"/>
    <w:rsid w:val="00936C08"/>
    <w:rsid w:val="00937A71"/>
    <w:rsid w:val="009423CF"/>
    <w:rsid w:val="00944F2E"/>
    <w:rsid w:val="00950F80"/>
    <w:rsid w:val="00951D77"/>
    <w:rsid w:val="0095263F"/>
    <w:rsid w:val="009602C4"/>
    <w:rsid w:val="00961075"/>
    <w:rsid w:val="00962401"/>
    <w:rsid w:val="0096389E"/>
    <w:rsid w:val="009700B1"/>
    <w:rsid w:val="009705AB"/>
    <w:rsid w:val="009710F2"/>
    <w:rsid w:val="00973A82"/>
    <w:rsid w:val="009933DD"/>
    <w:rsid w:val="00994786"/>
    <w:rsid w:val="009A75A2"/>
    <w:rsid w:val="009C0482"/>
    <w:rsid w:val="009C0C19"/>
    <w:rsid w:val="009C389A"/>
    <w:rsid w:val="009E1B7D"/>
    <w:rsid w:val="009E6852"/>
    <w:rsid w:val="009E6E45"/>
    <w:rsid w:val="009E7C9A"/>
    <w:rsid w:val="009E7F5C"/>
    <w:rsid w:val="009F11EA"/>
    <w:rsid w:val="009F4F43"/>
    <w:rsid w:val="009F50A2"/>
    <w:rsid w:val="009F5BAF"/>
    <w:rsid w:val="009F6182"/>
    <w:rsid w:val="00A01C4D"/>
    <w:rsid w:val="00A02C6F"/>
    <w:rsid w:val="00A169DC"/>
    <w:rsid w:val="00A16F6C"/>
    <w:rsid w:val="00A2377C"/>
    <w:rsid w:val="00A27422"/>
    <w:rsid w:val="00A27CB9"/>
    <w:rsid w:val="00A3040E"/>
    <w:rsid w:val="00A330C0"/>
    <w:rsid w:val="00A34A2B"/>
    <w:rsid w:val="00A412CF"/>
    <w:rsid w:val="00A42D96"/>
    <w:rsid w:val="00A537F5"/>
    <w:rsid w:val="00A62E9F"/>
    <w:rsid w:val="00A656EA"/>
    <w:rsid w:val="00A65A01"/>
    <w:rsid w:val="00A66687"/>
    <w:rsid w:val="00A673F8"/>
    <w:rsid w:val="00A67BED"/>
    <w:rsid w:val="00A67CD0"/>
    <w:rsid w:val="00A714E4"/>
    <w:rsid w:val="00A724B0"/>
    <w:rsid w:val="00A857F6"/>
    <w:rsid w:val="00A8740B"/>
    <w:rsid w:val="00A90D46"/>
    <w:rsid w:val="00A9204C"/>
    <w:rsid w:val="00A92A29"/>
    <w:rsid w:val="00A92F92"/>
    <w:rsid w:val="00A94B97"/>
    <w:rsid w:val="00A971B5"/>
    <w:rsid w:val="00AA00FC"/>
    <w:rsid w:val="00AA1D8D"/>
    <w:rsid w:val="00AA27B7"/>
    <w:rsid w:val="00AA3078"/>
    <w:rsid w:val="00AA3137"/>
    <w:rsid w:val="00AA567D"/>
    <w:rsid w:val="00AA6C55"/>
    <w:rsid w:val="00AA75B9"/>
    <w:rsid w:val="00AA7D36"/>
    <w:rsid w:val="00AB1097"/>
    <w:rsid w:val="00AB1EB4"/>
    <w:rsid w:val="00AB51FE"/>
    <w:rsid w:val="00AB76E6"/>
    <w:rsid w:val="00AB7CA8"/>
    <w:rsid w:val="00AD0824"/>
    <w:rsid w:val="00AD2281"/>
    <w:rsid w:val="00AD60EA"/>
    <w:rsid w:val="00AD694C"/>
    <w:rsid w:val="00AE0150"/>
    <w:rsid w:val="00AE4B3E"/>
    <w:rsid w:val="00AE4CF6"/>
    <w:rsid w:val="00AE4E4F"/>
    <w:rsid w:val="00AF2734"/>
    <w:rsid w:val="00AF279B"/>
    <w:rsid w:val="00AF46A4"/>
    <w:rsid w:val="00AF5BD3"/>
    <w:rsid w:val="00AF76D9"/>
    <w:rsid w:val="00B01012"/>
    <w:rsid w:val="00B010F6"/>
    <w:rsid w:val="00B0276A"/>
    <w:rsid w:val="00B04F85"/>
    <w:rsid w:val="00B07080"/>
    <w:rsid w:val="00B14B93"/>
    <w:rsid w:val="00B14E14"/>
    <w:rsid w:val="00B15F32"/>
    <w:rsid w:val="00B24DA3"/>
    <w:rsid w:val="00B25175"/>
    <w:rsid w:val="00B252D7"/>
    <w:rsid w:val="00B321E3"/>
    <w:rsid w:val="00B36552"/>
    <w:rsid w:val="00B36EFB"/>
    <w:rsid w:val="00B375B9"/>
    <w:rsid w:val="00B4090A"/>
    <w:rsid w:val="00B432F2"/>
    <w:rsid w:val="00B447D5"/>
    <w:rsid w:val="00B47333"/>
    <w:rsid w:val="00B54C09"/>
    <w:rsid w:val="00B57821"/>
    <w:rsid w:val="00B628F1"/>
    <w:rsid w:val="00B63F63"/>
    <w:rsid w:val="00B72BF1"/>
    <w:rsid w:val="00B74174"/>
    <w:rsid w:val="00B7448E"/>
    <w:rsid w:val="00B752AC"/>
    <w:rsid w:val="00B82DB1"/>
    <w:rsid w:val="00B84430"/>
    <w:rsid w:val="00B846AF"/>
    <w:rsid w:val="00B85120"/>
    <w:rsid w:val="00B9372C"/>
    <w:rsid w:val="00B9631F"/>
    <w:rsid w:val="00BA1419"/>
    <w:rsid w:val="00BA51CF"/>
    <w:rsid w:val="00BA74C2"/>
    <w:rsid w:val="00BA7FAF"/>
    <w:rsid w:val="00BB0E63"/>
    <w:rsid w:val="00BB7A10"/>
    <w:rsid w:val="00BC08AA"/>
    <w:rsid w:val="00BC0CE5"/>
    <w:rsid w:val="00BC1519"/>
    <w:rsid w:val="00BC18DB"/>
    <w:rsid w:val="00BC53EF"/>
    <w:rsid w:val="00BC7FC6"/>
    <w:rsid w:val="00BD0980"/>
    <w:rsid w:val="00BD0F9D"/>
    <w:rsid w:val="00BD28B2"/>
    <w:rsid w:val="00BD4BE8"/>
    <w:rsid w:val="00BD7DA9"/>
    <w:rsid w:val="00BE2DA8"/>
    <w:rsid w:val="00BE2F61"/>
    <w:rsid w:val="00BE5805"/>
    <w:rsid w:val="00BF0B80"/>
    <w:rsid w:val="00BF3C4E"/>
    <w:rsid w:val="00BF6DA5"/>
    <w:rsid w:val="00BF6FB8"/>
    <w:rsid w:val="00BF767B"/>
    <w:rsid w:val="00C01749"/>
    <w:rsid w:val="00C02975"/>
    <w:rsid w:val="00C05A44"/>
    <w:rsid w:val="00C06E09"/>
    <w:rsid w:val="00C074CF"/>
    <w:rsid w:val="00C12914"/>
    <w:rsid w:val="00C14FE2"/>
    <w:rsid w:val="00C247CF"/>
    <w:rsid w:val="00C259F3"/>
    <w:rsid w:val="00C27536"/>
    <w:rsid w:val="00C308E7"/>
    <w:rsid w:val="00C31696"/>
    <w:rsid w:val="00C41052"/>
    <w:rsid w:val="00C4293F"/>
    <w:rsid w:val="00C43128"/>
    <w:rsid w:val="00C44498"/>
    <w:rsid w:val="00C44A54"/>
    <w:rsid w:val="00C45826"/>
    <w:rsid w:val="00C46048"/>
    <w:rsid w:val="00C52271"/>
    <w:rsid w:val="00C538CB"/>
    <w:rsid w:val="00C648A8"/>
    <w:rsid w:val="00C67228"/>
    <w:rsid w:val="00C71295"/>
    <w:rsid w:val="00C7225F"/>
    <w:rsid w:val="00C72CF1"/>
    <w:rsid w:val="00C72EA1"/>
    <w:rsid w:val="00C7466A"/>
    <w:rsid w:val="00C75AD5"/>
    <w:rsid w:val="00C77085"/>
    <w:rsid w:val="00C77D9F"/>
    <w:rsid w:val="00C8020C"/>
    <w:rsid w:val="00C80AF8"/>
    <w:rsid w:val="00C81348"/>
    <w:rsid w:val="00C83A9A"/>
    <w:rsid w:val="00C85E3E"/>
    <w:rsid w:val="00C86183"/>
    <w:rsid w:val="00C91550"/>
    <w:rsid w:val="00C92A19"/>
    <w:rsid w:val="00C94BA9"/>
    <w:rsid w:val="00C960A0"/>
    <w:rsid w:val="00CA09AB"/>
    <w:rsid w:val="00CA3459"/>
    <w:rsid w:val="00CA3BB3"/>
    <w:rsid w:val="00CA5981"/>
    <w:rsid w:val="00CA7507"/>
    <w:rsid w:val="00CB2A8B"/>
    <w:rsid w:val="00CC15D7"/>
    <w:rsid w:val="00CD1C17"/>
    <w:rsid w:val="00CD41C7"/>
    <w:rsid w:val="00CD514B"/>
    <w:rsid w:val="00CD6D6F"/>
    <w:rsid w:val="00CE0826"/>
    <w:rsid w:val="00CE1640"/>
    <w:rsid w:val="00CE676B"/>
    <w:rsid w:val="00CE6F8B"/>
    <w:rsid w:val="00CE7E03"/>
    <w:rsid w:val="00CF0D89"/>
    <w:rsid w:val="00CF1A83"/>
    <w:rsid w:val="00CF2CC2"/>
    <w:rsid w:val="00CF32F3"/>
    <w:rsid w:val="00CF6C93"/>
    <w:rsid w:val="00D01DB0"/>
    <w:rsid w:val="00D07DF1"/>
    <w:rsid w:val="00D11506"/>
    <w:rsid w:val="00D21739"/>
    <w:rsid w:val="00D23CB4"/>
    <w:rsid w:val="00D279D1"/>
    <w:rsid w:val="00D351AB"/>
    <w:rsid w:val="00D4080B"/>
    <w:rsid w:val="00D40B19"/>
    <w:rsid w:val="00D41F36"/>
    <w:rsid w:val="00D4595E"/>
    <w:rsid w:val="00D471F9"/>
    <w:rsid w:val="00D47932"/>
    <w:rsid w:val="00D57047"/>
    <w:rsid w:val="00D618C2"/>
    <w:rsid w:val="00D633C4"/>
    <w:rsid w:val="00D63496"/>
    <w:rsid w:val="00D67347"/>
    <w:rsid w:val="00D706DA"/>
    <w:rsid w:val="00D7283C"/>
    <w:rsid w:val="00D73DC9"/>
    <w:rsid w:val="00D76A53"/>
    <w:rsid w:val="00D80863"/>
    <w:rsid w:val="00D818A1"/>
    <w:rsid w:val="00D90252"/>
    <w:rsid w:val="00D91398"/>
    <w:rsid w:val="00D91B50"/>
    <w:rsid w:val="00D9357B"/>
    <w:rsid w:val="00D93583"/>
    <w:rsid w:val="00D93D05"/>
    <w:rsid w:val="00D9510E"/>
    <w:rsid w:val="00DA085C"/>
    <w:rsid w:val="00DA0C91"/>
    <w:rsid w:val="00DA2BC8"/>
    <w:rsid w:val="00DA44AE"/>
    <w:rsid w:val="00DB0D2B"/>
    <w:rsid w:val="00DB1F3D"/>
    <w:rsid w:val="00DB40A2"/>
    <w:rsid w:val="00DC4606"/>
    <w:rsid w:val="00DC4AC4"/>
    <w:rsid w:val="00DC5F4E"/>
    <w:rsid w:val="00DD5876"/>
    <w:rsid w:val="00DD588E"/>
    <w:rsid w:val="00DE101B"/>
    <w:rsid w:val="00DE1433"/>
    <w:rsid w:val="00DE47BE"/>
    <w:rsid w:val="00DE6749"/>
    <w:rsid w:val="00DF08EA"/>
    <w:rsid w:val="00DF35E9"/>
    <w:rsid w:val="00DF4737"/>
    <w:rsid w:val="00E0166A"/>
    <w:rsid w:val="00E03576"/>
    <w:rsid w:val="00E059F9"/>
    <w:rsid w:val="00E061C7"/>
    <w:rsid w:val="00E078A4"/>
    <w:rsid w:val="00E07CA9"/>
    <w:rsid w:val="00E11570"/>
    <w:rsid w:val="00E14A5F"/>
    <w:rsid w:val="00E165D7"/>
    <w:rsid w:val="00E16DD1"/>
    <w:rsid w:val="00E17358"/>
    <w:rsid w:val="00E17832"/>
    <w:rsid w:val="00E234A3"/>
    <w:rsid w:val="00E2383B"/>
    <w:rsid w:val="00E2784B"/>
    <w:rsid w:val="00E27DB5"/>
    <w:rsid w:val="00E32C50"/>
    <w:rsid w:val="00E34E49"/>
    <w:rsid w:val="00E36D6C"/>
    <w:rsid w:val="00E5129A"/>
    <w:rsid w:val="00E555B6"/>
    <w:rsid w:val="00E55DD4"/>
    <w:rsid w:val="00E56009"/>
    <w:rsid w:val="00E64EE7"/>
    <w:rsid w:val="00E73494"/>
    <w:rsid w:val="00E75B15"/>
    <w:rsid w:val="00E77C56"/>
    <w:rsid w:val="00E824F3"/>
    <w:rsid w:val="00E83A09"/>
    <w:rsid w:val="00E8634B"/>
    <w:rsid w:val="00E879D5"/>
    <w:rsid w:val="00E91F3B"/>
    <w:rsid w:val="00E926E1"/>
    <w:rsid w:val="00E95649"/>
    <w:rsid w:val="00E974EA"/>
    <w:rsid w:val="00EA1FDE"/>
    <w:rsid w:val="00EA6401"/>
    <w:rsid w:val="00EA76A5"/>
    <w:rsid w:val="00EB65DB"/>
    <w:rsid w:val="00EC0DE8"/>
    <w:rsid w:val="00EC6256"/>
    <w:rsid w:val="00EC6786"/>
    <w:rsid w:val="00EC6993"/>
    <w:rsid w:val="00EC7BEF"/>
    <w:rsid w:val="00ED07CF"/>
    <w:rsid w:val="00ED3BEE"/>
    <w:rsid w:val="00ED4D57"/>
    <w:rsid w:val="00ED50FB"/>
    <w:rsid w:val="00ED5841"/>
    <w:rsid w:val="00ED64A4"/>
    <w:rsid w:val="00EE1C17"/>
    <w:rsid w:val="00EF3725"/>
    <w:rsid w:val="00EF4B61"/>
    <w:rsid w:val="00EF5B7F"/>
    <w:rsid w:val="00F00BA4"/>
    <w:rsid w:val="00F0445B"/>
    <w:rsid w:val="00F11FC9"/>
    <w:rsid w:val="00F12404"/>
    <w:rsid w:val="00F14E38"/>
    <w:rsid w:val="00F271DD"/>
    <w:rsid w:val="00F2784C"/>
    <w:rsid w:val="00F422D6"/>
    <w:rsid w:val="00F61D9A"/>
    <w:rsid w:val="00F66384"/>
    <w:rsid w:val="00F73372"/>
    <w:rsid w:val="00F739D2"/>
    <w:rsid w:val="00F74CE4"/>
    <w:rsid w:val="00F76C07"/>
    <w:rsid w:val="00F81A8B"/>
    <w:rsid w:val="00F8302C"/>
    <w:rsid w:val="00F839BA"/>
    <w:rsid w:val="00F87108"/>
    <w:rsid w:val="00F900A7"/>
    <w:rsid w:val="00F91AAD"/>
    <w:rsid w:val="00FA3690"/>
    <w:rsid w:val="00FB2E24"/>
    <w:rsid w:val="00FB7702"/>
    <w:rsid w:val="00FC1FC7"/>
    <w:rsid w:val="00FC6123"/>
    <w:rsid w:val="00FC7EB8"/>
    <w:rsid w:val="00FD0D30"/>
    <w:rsid w:val="00FD5B0F"/>
    <w:rsid w:val="00FD5FAB"/>
    <w:rsid w:val="00FE2FB0"/>
    <w:rsid w:val="00FE5D26"/>
    <w:rsid w:val="00FF01AA"/>
    <w:rsid w:val="00FF071B"/>
    <w:rsid w:val="00FF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8ACD7B"/>
  <w15:docId w15:val="{B145AC8C-DCD7-454E-AB1B-FE228ACC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6AF"/>
    <w:rPr>
      <w:rFonts w:ascii="TT Norms Pro" w:hAnsi="TT Norms Pro"/>
      <w:kern w:val="3"/>
      <w:sz w:val="22"/>
      <w:lang w:eastAsia="en-US" w:bidi="he-IL"/>
    </w:rPr>
  </w:style>
  <w:style w:type="paragraph" w:styleId="Rubrik1">
    <w:name w:val="heading 1"/>
    <w:basedOn w:val="Rubrik"/>
    <w:next w:val="Brdtext"/>
    <w:autoRedefine/>
    <w:uiPriority w:val="9"/>
    <w:qFormat/>
    <w:rsid w:val="00D57047"/>
    <w:pPr>
      <w:spacing w:after="180"/>
    </w:pPr>
    <w:rPr>
      <w:rFonts w:ascii="TT Norms Pro" w:hAnsi="TT Norms Pro"/>
      <w:sz w:val="36"/>
      <w:szCs w:val="40"/>
    </w:rPr>
  </w:style>
  <w:style w:type="paragraph" w:styleId="Rubrik2">
    <w:name w:val="heading 2"/>
    <w:basedOn w:val="Rubrik-bas"/>
    <w:next w:val="Brdtext"/>
    <w:link w:val="Rubrik2Char"/>
    <w:autoRedefine/>
    <w:uiPriority w:val="9"/>
    <w:unhideWhenUsed/>
    <w:qFormat/>
    <w:rsid w:val="00B74174"/>
    <w:pPr>
      <w:spacing w:before="120" w:after="120"/>
      <w:outlineLvl w:val="1"/>
    </w:pPr>
    <w:rPr>
      <w:rFonts w:ascii="TT Norms Pro Medium" w:hAnsi="TT Norms Pro Medium"/>
      <w:bCs w:val="0"/>
      <w:sz w:val="28"/>
    </w:rPr>
  </w:style>
  <w:style w:type="paragraph" w:styleId="Rubrik3">
    <w:name w:val="heading 3"/>
    <w:basedOn w:val="Rubrik-bas"/>
    <w:next w:val="Brdtext"/>
    <w:autoRedefine/>
    <w:uiPriority w:val="9"/>
    <w:unhideWhenUsed/>
    <w:qFormat/>
    <w:rsid w:val="00A537F5"/>
    <w:pPr>
      <w:spacing w:before="120" w:after="120"/>
      <w:outlineLvl w:val="2"/>
    </w:pPr>
    <w:rPr>
      <w:b/>
      <w:bCs w:val="0"/>
      <w:iCs/>
      <w:szCs w:val="20"/>
      <w:u w:val="single"/>
    </w:rPr>
  </w:style>
  <w:style w:type="paragraph" w:styleId="Rubrik4">
    <w:name w:val="heading 4"/>
    <w:basedOn w:val="Rubrik-bas"/>
    <w:next w:val="Brdtext"/>
    <w:autoRedefine/>
    <w:uiPriority w:val="9"/>
    <w:semiHidden/>
    <w:unhideWhenUsed/>
    <w:qFormat/>
    <w:pPr>
      <w:outlineLvl w:val="3"/>
    </w:pPr>
    <w:rPr>
      <w:smallCaps/>
      <w:sz w:val="23"/>
    </w:rPr>
  </w:style>
  <w:style w:type="paragraph" w:styleId="Rubrik5">
    <w:name w:val="heading 5"/>
    <w:basedOn w:val="Rubrik-bas"/>
    <w:next w:val="Brdtext"/>
    <w:uiPriority w:val="9"/>
    <w:semiHidden/>
    <w:unhideWhenUsed/>
    <w:qFormat/>
    <w:pPr>
      <w:outlineLvl w:val="4"/>
    </w:pPr>
  </w:style>
  <w:style w:type="paragraph" w:styleId="Rubrik6">
    <w:name w:val="heading 6"/>
    <w:basedOn w:val="Rubrik-bas"/>
    <w:next w:val="Brdtext"/>
    <w:uiPriority w:val="9"/>
    <w:semiHidden/>
    <w:unhideWhenUsed/>
    <w:qFormat/>
    <w:pPr>
      <w:outlineLvl w:val="5"/>
    </w:pPr>
    <w:rPr>
      <w:i/>
    </w:rPr>
  </w:style>
  <w:style w:type="paragraph" w:styleId="Rubrik7">
    <w:name w:val="heading 7"/>
    <w:basedOn w:val="Normal"/>
    <w:next w:val="Normal"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Rubrik8">
    <w:name w:val="heading 8"/>
    <w:basedOn w:val="Normal"/>
    <w:next w:val="Normal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Rubrik9">
    <w:name w:val="heading 9"/>
    <w:basedOn w:val="Normal"/>
    <w:next w:val="Normal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Mottagarrad">
    <w:name w:val="Mottagarrad"/>
    <w:basedOn w:val="Normal"/>
    <w:next w:val="Inledning"/>
    <w:pPr>
      <w:spacing w:before="220" w:line="240" w:lineRule="atLeast"/>
    </w:pPr>
  </w:style>
  <w:style w:type="paragraph" w:styleId="Inledning">
    <w:name w:val="Salutation"/>
    <w:basedOn w:val="Normal"/>
    <w:next w:val="mne"/>
    <w:autoRedefine/>
    <w:pPr>
      <w:spacing w:before="240" w:after="240" w:line="240" w:lineRule="atLeast"/>
    </w:pPr>
    <w:rPr>
      <w:rFonts w:ascii="Times New Roman" w:hAnsi="Times New Roman"/>
    </w:rPr>
  </w:style>
  <w:style w:type="paragraph" w:styleId="Brdtext">
    <w:name w:val="Body Text"/>
    <w:basedOn w:val="Normal"/>
    <w:link w:val="BrdtextChar1"/>
    <w:autoRedefine/>
    <w:rsid w:val="000843B7"/>
    <w:pPr>
      <w:spacing w:after="240" w:line="240" w:lineRule="atLeast"/>
    </w:pPr>
    <w:rPr>
      <w:rFonts w:cs="Calibri"/>
      <w:bCs/>
      <w:szCs w:val="22"/>
    </w:rPr>
  </w:style>
  <w:style w:type="paragraph" w:customStyle="1" w:styleId="Kopielista">
    <w:name w:val="Kopielista"/>
    <w:basedOn w:val="Normal"/>
    <w:pPr>
      <w:keepLines/>
      <w:spacing w:line="240" w:lineRule="atLeast"/>
      <w:ind w:left="360" w:hanging="360"/>
    </w:pPr>
  </w:style>
  <w:style w:type="paragraph" w:styleId="Avslutandetext">
    <w:name w:val="Closing"/>
    <w:basedOn w:val="Normal"/>
    <w:next w:val="Signatur"/>
    <w:autoRedefine/>
    <w:pPr>
      <w:keepNext/>
      <w:spacing w:after="120" w:line="240" w:lineRule="atLeast"/>
      <w:ind w:left="4565"/>
    </w:pPr>
    <w:rPr>
      <w:rFonts w:ascii="Times New Roman" w:hAnsi="Times New Roman"/>
    </w:rPr>
  </w:style>
  <w:style w:type="paragraph" w:styleId="Signatur">
    <w:name w:val="Signature"/>
    <w:basedOn w:val="Normal"/>
    <w:next w:val="Befattning"/>
    <w:autoRedefine/>
    <w:pPr>
      <w:keepNext/>
      <w:spacing w:before="880" w:line="240" w:lineRule="atLeast"/>
      <w:ind w:left="4565"/>
    </w:pPr>
    <w:rPr>
      <w:rFonts w:ascii="Times New Roman" w:hAnsi="Times New Roman"/>
    </w:rPr>
  </w:style>
  <w:style w:type="paragraph" w:customStyle="1" w:styleId="Fretagsnamn">
    <w:name w:val="Företagsnamn"/>
    <w:basedOn w:val="Brdtext"/>
    <w:next w:val="Datum"/>
    <w:pPr>
      <w:keepLines/>
      <w:spacing w:after="40"/>
      <w:jc w:val="center"/>
    </w:pPr>
    <w:rPr>
      <w:caps/>
      <w:spacing w:val="75"/>
      <w:sz w:val="21"/>
    </w:rPr>
  </w:style>
  <w:style w:type="paragraph" w:styleId="Datum">
    <w:name w:val="Date"/>
    <w:basedOn w:val="Normal"/>
    <w:next w:val="Namnpmottagaren"/>
    <w:pPr>
      <w:spacing w:after="220"/>
      <w:ind w:left="4565"/>
    </w:pPr>
  </w:style>
  <w:style w:type="character" w:styleId="Betoning">
    <w:name w:val="Emphasis"/>
    <w:rPr>
      <w:caps/>
      <w:sz w:val="18"/>
    </w:rPr>
  </w:style>
  <w:style w:type="paragraph" w:customStyle="1" w:styleId="Bilaga">
    <w:name w:val="Bilaga"/>
    <w:basedOn w:val="Normal"/>
    <w:next w:val="Kopielista"/>
    <w:pPr>
      <w:keepNext/>
      <w:keepLines/>
      <w:spacing w:before="120" w:after="120" w:line="240" w:lineRule="atLeast"/>
    </w:pPr>
  </w:style>
  <w:style w:type="paragraph" w:customStyle="1" w:styleId="Rubrik-bas">
    <w:name w:val="Rubrik - bas"/>
    <w:basedOn w:val="Brdtext"/>
    <w:next w:val="Brdtext"/>
    <w:pPr>
      <w:keepNext/>
      <w:keepLines/>
      <w:spacing w:after="0"/>
    </w:pPr>
  </w:style>
  <w:style w:type="paragraph" w:customStyle="1" w:styleId="Mottagarensadress">
    <w:name w:val="Mottagarens adress"/>
    <w:basedOn w:val="Normal"/>
    <w:autoRedefine/>
    <w:pPr>
      <w:spacing w:line="240" w:lineRule="atLeast"/>
    </w:pPr>
    <w:rPr>
      <w:rFonts w:cs="Calibri"/>
      <w:b/>
      <w:sz w:val="32"/>
      <w:szCs w:val="32"/>
    </w:rPr>
  </w:style>
  <w:style w:type="paragraph" w:customStyle="1" w:styleId="Namnpmottagaren">
    <w:name w:val="Namn på mottagaren"/>
    <w:basedOn w:val="Mottagarensadress"/>
    <w:next w:val="Mottagarensadress"/>
    <w:autoRedefine/>
    <w:pPr>
      <w:spacing w:before="220"/>
    </w:pPr>
    <w:rPr>
      <w:rFonts w:ascii="Times New Roman" w:hAnsi="Times New Roman"/>
      <w:b w:val="0"/>
    </w:rPr>
  </w:style>
  <w:style w:type="paragraph" w:customStyle="1" w:styleId="Frsndelsetyp">
    <w:name w:val="Försändelsetyp"/>
    <w:basedOn w:val="Normal"/>
    <w:next w:val="Namnpmottagaren"/>
    <w:pPr>
      <w:keepNext/>
      <w:spacing w:after="240" w:line="240" w:lineRule="atLeast"/>
    </w:pPr>
    <w:rPr>
      <w:caps/>
    </w:rPr>
  </w:style>
  <w:style w:type="paragraph" w:customStyle="1" w:styleId="Initialer">
    <w:name w:val="Initialer"/>
    <w:basedOn w:val="Normal"/>
    <w:next w:val="Bilaga"/>
    <w:pPr>
      <w:keepNext/>
      <w:spacing w:before="220" w:line="240" w:lineRule="atLeast"/>
    </w:pPr>
  </w:style>
  <w:style w:type="paragraph" w:customStyle="1" w:styleId="Referensrad">
    <w:name w:val="Referensrad"/>
    <w:basedOn w:val="Normal"/>
    <w:next w:val="Frsndelsetyp"/>
    <w:pPr>
      <w:keepNext/>
      <w:spacing w:after="240" w:line="240" w:lineRule="atLeast"/>
    </w:pPr>
  </w:style>
  <w:style w:type="paragraph" w:customStyle="1" w:styleId="Avsndaradress">
    <w:name w:val="Avsändaradress"/>
    <w:autoRedefine/>
    <w:pPr>
      <w:tabs>
        <w:tab w:val="left" w:pos="2160"/>
      </w:tabs>
      <w:spacing w:line="0" w:lineRule="atLeast"/>
      <w:jc w:val="center"/>
    </w:pPr>
    <w:rPr>
      <w:rFonts w:ascii="Arial" w:hAnsi="Arial" w:cs="Arial"/>
      <w:sz w:val="14"/>
      <w:lang w:eastAsia="en-US" w:bidi="he-IL"/>
    </w:rPr>
  </w:style>
  <w:style w:type="paragraph" w:customStyle="1" w:styleId="Fretag">
    <w:name w:val="Företag"/>
    <w:basedOn w:val="Signatur"/>
    <w:next w:val="Initialer"/>
    <w:pPr>
      <w:spacing w:before="0"/>
    </w:pPr>
  </w:style>
  <w:style w:type="paragraph" w:customStyle="1" w:styleId="Befattning">
    <w:name w:val="Befattning"/>
    <w:basedOn w:val="Signatur"/>
    <w:next w:val="Fretag"/>
    <w:pPr>
      <w:spacing w:before="0"/>
    </w:pPr>
  </w:style>
  <w:style w:type="character" w:customStyle="1" w:styleId="Slogan">
    <w:name w:val="Slogan"/>
    <w:rPr>
      <w:i/>
      <w:spacing w:val="70"/>
      <w:lang w:val="sv-SE"/>
    </w:rPr>
  </w:style>
  <w:style w:type="paragraph" w:customStyle="1" w:styleId="mne">
    <w:name w:val="Ämne"/>
    <w:basedOn w:val="Normal"/>
    <w:next w:val="Brdtext"/>
    <w:pPr>
      <w:spacing w:after="180" w:line="240" w:lineRule="atLeast"/>
      <w:ind w:left="360" w:hanging="360"/>
    </w:pPr>
    <w:rPr>
      <w:caps/>
      <w:sz w:val="21"/>
    </w:rPr>
  </w:style>
  <w:style w:type="paragraph" w:styleId="Sidhuvud">
    <w:name w:val="header"/>
    <w:basedOn w:val="Normal"/>
    <w:autoRedefine/>
    <w:pPr>
      <w:tabs>
        <w:tab w:val="center" w:pos="5670"/>
        <w:tab w:val="center" w:pos="5700"/>
        <w:tab w:val="right" w:pos="8600"/>
      </w:tabs>
      <w:ind w:right="-167" w:firstLine="6946"/>
    </w:pPr>
    <w:rPr>
      <w:rFonts w:ascii="Arial" w:hAnsi="Arial" w:cs="Arial"/>
    </w:rPr>
  </w:style>
  <w:style w:type="paragraph" w:styleId="Lista">
    <w:name w:val="List"/>
    <w:basedOn w:val="Brdtext"/>
    <w:pPr>
      <w:ind w:left="720" w:hanging="360"/>
    </w:pPr>
  </w:style>
  <w:style w:type="paragraph" w:styleId="Punktlista">
    <w:name w:val="List Bullet"/>
    <w:basedOn w:val="Lista"/>
    <w:autoRedefine/>
    <w:pPr>
      <w:numPr>
        <w:numId w:val="1"/>
      </w:numPr>
      <w:ind w:right="720"/>
    </w:pPr>
  </w:style>
  <w:style w:type="paragraph" w:styleId="Numreradlista">
    <w:name w:val="List Number"/>
    <w:basedOn w:val="Lista"/>
    <w:pPr>
      <w:numPr>
        <w:numId w:val="2"/>
      </w:numPr>
      <w:ind w:right="720"/>
    </w:pPr>
  </w:style>
  <w:style w:type="paragraph" w:styleId="Adress-brev">
    <w:name w:val="envelope address"/>
    <w:basedOn w:val="Normal"/>
    <w:pPr>
      <w:ind w:left="2880"/>
    </w:pPr>
    <w:rPr>
      <w:rFonts w:ascii="Arial" w:hAnsi="Arial" w:cs="Arial"/>
      <w:szCs w:val="24"/>
    </w:rPr>
  </w:style>
  <w:style w:type="paragraph" w:styleId="Anteckningsrubrik">
    <w:name w:val="Note Heading"/>
    <w:basedOn w:val="Normal"/>
    <w:next w:val="Normal"/>
  </w:style>
  <w:style w:type="character" w:styleId="AnvndHyperlnk">
    <w:name w:val="FollowedHyperlink"/>
    <w:rPr>
      <w:color w:val="800080"/>
      <w:u w:val="single"/>
      <w:lang w:val="sv-SE"/>
    </w:rPr>
  </w:style>
  <w:style w:type="paragraph" w:styleId="Avsndaradress-brev">
    <w:name w:val="envelope return"/>
    <w:basedOn w:val="Normal"/>
    <w:rPr>
      <w:rFonts w:ascii="Arial" w:hAnsi="Arial" w:cs="Arial"/>
    </w:rPr>
  </w:style>
  <w:style w:type="paragraph" w:styleId="Beskrivning">
    <w:name w:val="caption"/>
    <w:basedOn w:val="Normal"/>
    <w:next w:val="Normal"/>
    <w:pPr>
      <w:spacing w:before="120" w:after="120"/>
    </w:pPr>
    <w:rPr>
      <w:b/>
      <w:bCs/>
    </w:rPr>
  </w:style>
  <w:style w:type="paragraph" w:styleId="Brdtext2">
    <w:name w:val="Body Text 2"/>
    <w:basedOn w:val="Normal"/>
    <w:pPr>
      <w:spacing w:after="120" w:line="480" w:lineRule="auto"/>
    </w:pPr>
  </w:style>
  <w:style w:type="paragraph" w:styleId="Brdtext3">
    <w:name w:val="Body Text 3"/>
    <w:basedOn w:val="Normal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pPr>
      <w:spacing w:after="120" w:line="240" w:lineRule="auto"/>
      <w:ind w:firstLine="210"/>
    </w:pPr>
  </w:style>
  <w:style w:type="paragraph" w:styleId="Brdtextmedindrag">
    <w:name w:val="Body Text Indent"/>
    <w:basedOn w:val="Normal"/>
    <w:pPr>
      <w:spacing w:after="120"/>
      <w:ind w:left="283"/>
    </w:pPr>
  </w:style>
  <w:style w:type="paragraph" w:styleId="Brdtextmedfrstaindrag2">
    <w:name w:val="Body Text First Indent 2"/>
    <w:basedOn w:val="Brdtextmedindrag"/>
    <w:pPr>
      <w:ind w:firstLine="210"/>
    </w:pPr>
  </w:style>
  <w:style w:type="paragraph" w:styleId="Brdtextmedindrag2">
    <w:name w:val="Body Text Indent 2"/>
    <w:basedOn w:val="Normal"/>
    <w:pPr>
      <w:spacing w:after="120" w:line="480" w:lineRule="auto"/>
      <w:ind w:left="283"/>
    </w:pPr>
  </w:style>
  <w:style w:type="paragraph" w:styleId="Brdtextmedindrag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Citatfrteckning">
    <w:name w:val="table of authorities"/>
    <w:basedOn w:val="Normal"/>
    <w:next w:val="Normal"/>
    <w:pPr>
      <w:ind w:left="200" w:hanging="200"/>
    </w:pPr>
  </w:style>
  <w:style w:type="paragraph" w:styleId="Citatfrteckningsrubrik">
    <w:name w:val="toa heading"/>
    <w:basedOn w:val="Normal"/>
    <w:next w:val="Normal"/>
    <w:pPr>
      <w:spacing w:before="120"/>
    </w:pPr>
    <w:rPr>
      <w:rFonts w:ascii="Arial" w:hAnsi="Arial" w:cs="Arial"/>
      <w:b/>
      <w:bCs/>
      <w:szCs w:val="24"/>
    </w:rPr>
  </w:style>
  <w:style w:type="paragraph" w:styleId="Dokumentversikt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E-postsignatur">
    <w:name w:val="E-mail Signature"/>
    <w:basedOn w:val="Normal"/>
  </w:style>
  <w:style w:type="paragraph" w:styleId="Figurfrteckning">
    <w:name w:val="table of figures"/>
    <w:basedOn w:val="Normal"/>
    <w:next w:val="Normal"/>
    <w:pPr>
      <w:ind w:left="400" w:hanging="400"/>
    </w:pPr>
  </w:style>
  <w:style w:type="character" w:styleId="Fotnotsreferens">
    <w:name w:val="footnote reference"/>
    <w:rPr>
      <w:position w:val="0"/>
      <w:vertAlign w:val="superscript"/>
      <w:lang w:val="sv-SE"/>
    </w:rPr>
  </w:style>
  <w:style w:type="paragraph" w:styleId="Fotnotstext">
    <w:name w:val="footnote text"/>
    <w:basedOn w:val="Normal"/>
  </w:style>
  <w:style w:type="paragraph" w:styleId="HTML-adress">
    <w:name w:val="HTML Address"/>
    <w:basedOn w:val="Normal"/>
    <w:rPr>
      <w:i/>
      <w:iCs/>
    </w:rPr>
  </w:style>
  <w:style w:type="character" w:styleId="HTML-akronym">
    <w:name w:val="HTML Acronym"/>
    <w:rPr>
      <w:lang w:val="sv-SE"/>
    </w:rPr>
  </w:style>
  <w:style w:type="character" w:styleId="HTML-citat">
    <w:name w:val="HTML Cite"/>
    <w:rPr>
      <w:i/>
      <w:iCs/>
      <w:lang w:val="sv-SE"/>
    </w:rPr>
  </w:style>
  <w:style w:type="character" w:styleId="HTML-exempel">
    <w:name w:val="HTML Sample"/>
    <w:rPr>
      <w:rFonts w:ascii="Courier New" w:hAnsi="Courier New"/>
      <w:lang w:val="sv-SE"/>
    </w:rPr>
  </w:style>
  <w:style w:type="paragraph" w:styleId="HTML-frformaterad">
    <w:name w:val="HTML Preformatted"/>
    <w:basedOn w:val="Normal"/>
    <w:rPr>
      <w:rFonts w:ascii="Courier New" w:hAnsi="Courier New" w:cs="Courier New"/>
    </w:rPr>
  </w:style>
  <w:style w:type="character" w:styleId="HTML-skrivmaskin">
    <w:name w:val="HTML Typewriter"/>
    <w:rPr>
      <w:rFonts w:ascii="Courier New" w:hAnsi="Courier New"/>
      <w:sz w:val="20"/>
      <w:szCs w:val="20"/>
      <w:lang w:val="sv-SE"/>
    </w:rPr>
  </w:style>
  <w:style w:type="character" w:styleId="HTML-tangentbord">
    <w:name w:val="HTML Keyboard"/>
    <w:rPr>
      <w:rFonts w:ascii="Courier New" w:hAnsi="Courier New"/>
      <w:sz w:val="20"/>
      <w:szCs w:val="20"/>
      <w:lang w:val="sv-SE"/>
    </w:rPr>
  </w:style>
  <w:style w:type="character" w:styleId="HTML-variabel">
    <w:name w:val="HTML Variable"/>
    <w:rPr>
      <w:i/>
      <w:iCs/>
      <w:lang w:val="sv-SE"/>
    </w:rPr>
  </w:style>
  <w:style w:type="character" w:styleId="HTML-definition">
    <w:name w:val="HTML Definition"/>
    <w:rPr>
      <w:i/>
      <w:iCs/>
      <w:lang w:val="sv-SE"/>
    </w:rPr>
  </w:style>
  <w:style w:type="character" w:styleId="HTML-kod">
    <w:name w:val="HTML Code"/>
    <w:rPr>
      <w:rFonts w:ascii="Courier New" w:hAnsi="Courier New"/>
      <w:sz w:val="20"/>
      <w:szCs w:val="20"/>
      <w:lang w:val="sv-SE"/>
    </w:rPr>
  </w:style>
  <w:style w:type="character" w:styleId="Hyperlnk">
    <w:name w:val="Hyperlink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Index2">
    <w:name w:val="index 2"/>
    <w:basedOn w:val="Normal"/>
    <w:next w:val="Normal"/>
    <w:autoRedefine/>
    <w:pPr>
      <w:ind w:left="400" w:hanging="200"/>
    </w:pPr>
  </w:style>
  <w:style w:type="paragraph" w:styleId="Index3">
    <w:name w:val="index 3"/>
    <w:basedOn w:val="Normal"/>
    <w:next w:val="Normal"/>
    <w:autoRedefine/>
    <w:pPr>
      <w:ind w:left="600" w:hanging="200"/>
    </w:pPr>
  </w:style>
  <w:style w:type="paragraph" w:styleId="Index4">
    <w:name w:val="index 4"/>
    <w:basedOn w:val="Normal"/>
    <w:next w:val="Normal"/>
    <w:autoRedefine/>
    <w:pPr>
      <w:ind w:left="800" w:hanging="200"/>
    </w:pPr>
  </w:style>
  <w:style w:type="paragraph" w:styleId="Index5">
    <w:name w:val="index 5"/>
    <w:basedOn w:val="Normal"/>
    <w:next w:val="Normal"/>
    <w:autoRedefine/>
    <w:pPr>
      <w:ind w:left="1000" w:hanging="200"/>
    </w:pPr>
  </w:style>
  <w:style w:type="paragraph" w:styleId="Index6">
    <w:name w:val="index 6"/>
    <w:basedOn w:val="Normal"/>
    <w:next w:val="Normal"/>
    <w:autoRedefine/>
    <w:pPr>
      <w:ind w:left="1200" w:hanging="200"/>
    </w:pPr>
  </w:style>
  <w:style w:type="paragraph" w:styleId="Index7">
    <w:name w:val="index 7"/>
    <w:basedOn w:val="Normal"/>
    <w:next w:val="Normal"/>
    <w:autoRedefine/>
    <w:pPr>
      <w:ind w:left="1400" w:hanging="200"/>
    </w:pPr>
  </w:style>
  <w:style w:type="paragraph" w:styleId="Index8">
    <w:name w:val="index 8"/>
    <w:basedOn w:val="Normal"/>
    <w:next w:val="Normal"/>
    <w:autoRedefine/>
    <w:pPr>
      <w:ind w:left="1600" w:hanging="200"/>
    </w:pPr>
  </w:style>
  <w:style w:type="paragraph" w:styleId="Index9">
    <w:name w:val="index 9"/>
    <w:basedOn w:val="Normal"/>
    <w:next w:val="Normal"/>
    <w:autoRedefine/>
    <w:pPr>
      <w:ind w:left="1800" w:hanging="200"/>
    </w:pPr>
  </w:style>
  <w:style w:type="paragraph" w:styleId="Indexrubrik">
    <w:name w:val="index heading"/>
    <w:basedOn w:val="Normal"/>
    <w:next w:val="Index1"/>
    <w:rPr>
      <w:rFonts w:ascii="Arial" w:hAnsi="Arial" w:cs="Arial"/>
      <w:b/>
      <w:bCs/>
    </w:rPr>
  </w:style>
  <w:style w:type="paragraph" w:styleId="Indragetstycke">
    <w:name w:val="Block Text"/>
    <w:basedOn w:val="Normal"/>
    <w:pPr>
      <w:spacing w:after="120"/>
      <w:ind w:left="1440" w:right="1440"/>
    </w:pPr>
  </w:style>
  <w:style w:type="paragraph" w:styleId="Innehll1">
    <w:name w:val="toc 1"/>
    <w:basedOn w:val="Normal"/>
    <w:next w:val="Normal"/>
    <w:autoRedefine/>
  </w:style>
  <w:style w:type="paragraph" w:styleId="Innehll2">
    <w:name w:val="toc 2"/>
    <w:basedOn w:val="Normal"/>
    <w:next w:val="Normal"/>
    <w:autoRedefine/>
    <w:pPr>
      <w:ind w:left="200"/>
    </w:pPr>
  </w:style>
  <w:style w:type="paragraph" w:styleId="Innehll3">
    <w:name w:val="toc 3"/>
    <w:basedOn w:val="Normal"/>
    <w:next w:val="Normal"/>
    <w:autoRedefine/>
    <w:pPr>
      <w:ind w:left="400"/>
    </w:pPr>
  </w:style>
  <w:style w:type="paragraph" w:styleId="Innehll4">
    <w:name w:val="toc 4"/>
    <w:basedOn w:val="Normal"/>
    <w:next w:val="Normal"/>
    <w:autoRedefine/>
    <w:pPr>
      <w:ind w:left="600"/>
    </w:pPr>
  </w:style>
  <w:style w:type="paragraph" w:styleId="Innehll5">
    <w:name w:val="toc 5"/>
    <w:basedOn w:val="Normal"/>
    <w:next w:val="Normal"/>
    <w:autoRedefine/>
    <w:pPr>
      <w:ind w:left="800"/>
    </w:pPr>
  </w:style>
  <w:style w:type="paragraph" w:styleId="Innehll6">
    <w:name w:val="toc 6"/>
    <w:basedOn w:val="Normal"/>
    <w:next w:val="Normal"/>
    <w:autoRedefine/>
    <w:pPr>
      <w:ind w:left="1000"/>
    </w:pPr>
  </w:style>
  <w:style w:type="paragraph" w:styleId="Innehll7">
    <w:name w:val="toc 7"/>
    <w:basedOn w:val="Normal"/>
    <w:next w:val="Normal"/>
    <w:autoRedefine/>
    <w:pPr>
      <w:ind w:left="1200"/>
    </w:pPr>
  </w:style>
  <w:style w:type="paragraph" w:styleId="Innehll8">
    <w:name w:val="toc 8"/>
    <w:basedOn w:val="Normal"/>
    <w:next w:val="Normal"/>
    <w:autoRedefine/>
    <w:pPr>
      <w:ind w:left="1400"/>
    </w:pPr>
  </w:style>
  <w:style w:type="paragraph" w:styleId="Innehll9">
    <w:name w:val="toc 9"/>
    <w:basedOn w:val="Normal"/>
    <w:next w:val="Normal"/>
    <w:autoRedefine/>
    <w:pPr>
      <w:ind w:left="1600"/>
    </w:pPr>
  </w:style>
  <w:style w:type="paragraph" w:styleId="Kommentarer">
    <w:name w:val="annotation text"/>
    <w:basedOn w:val="Normal"/>
    <w:link w:val="KommentarerChar"/>
    <w:uiPriority w:val="99"/>
  </w:style>
  <w:style w:type="character" w:styleId="Kommentarsreferens">
    <w:name w:val="annotation reference"/>
    <w:uiPriority w:val="99"/>
    <w:rPr>
      <w:sz w:val="16"/>
      <w:szCs w:val="16"/>
      <w:lang w:val="sv-SE"/>
    </w:r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fortstt">
    <w:name w:val="List Continue"/>
    <w:basedOn w:val="Normal"/>
    <w:pPr>
      <w:spacing w:after="120"/>
      <w:ind w:left="283"/>
    </w:pPr>
  </w:style>
  <w:style w:type="paragraph" w:styleId="Listafortstt2">
    <w:name w:val="List Continue 2"/>
    <w:basedOn w:val="Normal"/>
    <w:pPr>
      <w:spacing w:after="120"/>
      <w:ind w:left="566"/>
    </w:pPr>
  </w:style>
  <w:style w:type="paragraph" w:styleId="Listafortstt3">
    <w:name w:val="List Continue 3"/>
    <w:basedOn w:val="Normal"/>
    <w:pPr>
      <w:spacing w:after="120"/>
      <w:ind w:left="849"/>
    </w:pPr>
  </w:style>
  <w:style w:type="paragraph" w:styleId="Listafortstt4">
    <w:name w:val="List Continue 4"/>
    <w:basedOn w:val="Normal"/>
    <w:pPr>
      <w:spacing w:after="120"/>
      <w:ind w:left="1132"/>
    </w:pPr>
  </w:style>
  <w:style w:type="paragraph" w:styleId="Listafortstt5">
    <w:name w:val="List Continue 5"/>
    <w:basedOn w:val="Normal"/>
    <w:pPr>
      <w:spacing w:after="120"/>
      <w:ind w:left="1415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hAnsi="Courier New" w:cs="Courier New"/>
      <w:kern w:val="3"/>
      <w:lang w:eastAsia="en-US" w:bidi="he-IL"/>
    </w:rPr>
  </w:style>
  <w:style w:type="paragraph" w:styleId="Meddelanderubrik">
    <w:name w:val="Message Header"/>
    <w:basedOn w:val="Normal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ind w:left="1134" w:hanging="1134"/>
    </w:pPr>
    <w:rPr>
      <w:rFonts w:ascii="Arial" w:hAnsi="Arial" w:cs="Arial"/>
      <w:szCs w:val="24"/>
    </w:rPr>
  </w:style>
  <w:style w:type="paragraph" w:styleId="Normalwebb">
    <w:name w:val="Normal (Web)"/>
    <w:basedOn w:val="Normal"/>
    <w:uiPriority w:val="99"/>
    <w:rPr>
      <w:rFonts w:ascii="Times New Roman" w:hAnsi="Times New Roman"/>
      <w:szCs w:val="24"/>
    </w:rPr>
  </w:style>
  <w:style w:type="paragraph" w:styleId="Normaltindrag">
    <w:name w:val="Normal Indent"/>
    <w:basedOn w:val="Normal"/>
    <w:pPr>
      <w:ind w:left="1304"/>
    </w:pPr>
  </w:style>
  <w:style w:type="paragraph" w:styleId="Numreradlista2">
    <w:name w:val="List Number 2"/>
    <w:basedOn w:val="Normal"/>
    <w:pPr>
      <w:numPr>
        <w:numId w:val="3"/>
      </w:numPr>
    </w:pPr>
  </w:style>
  <w:style w:type="paragraph" w:styleId="Numreradlista3">
    <w:name w:val="List Number 3"/>
    <w:basedOn w:val="Normal"/>
    <w:pPr>
      <w:numPr>
        <w:numId w:val="4"/>
      </w:numPr>
    </w:pPr>
  </w:style>
  <w:style w:type="paragraph" w:styleId="Numreradlista4">
    <w:name w:val="List Number 4"/>
    <w:basedOn w:val="Normal"/>
    <w:pPr>
      <w:numPr>
        <w:numId w:val="5"/>
      </w:numPr>
    </w:pPr>
  </w:style>
  <w:style w:type="paragraph" w:styleId="Numreradlista5">
    <w:name w:val="List Number 5"/>
    <w:basedOn w:val="Normal"/>
    <w:pPr>
      <w:numPr>
        <w:numId w:val="6"/>
      </w:numPr>
    </w:pPr>
  </w:style>
  <w:style w:type="paragraph" w:styleId="Oformateradtext">
    <w:name w:val="Plain Text"/>
    <w:basedOn w:val="Normal"/>
    <w:rPr>
      <w:rFonts w:ascii="Courier New" w:hAnsi="Courier New" w:cs="Courier New"/>
    </w:rPr>
  </w:style>
  <w:style w:type="paragraph" w:styleId="Punktlista2">
    <w:name w:val="List Bullet 2"/>
    <w:basedOn w:val="Normal"/>
    <w:autoRedefine/>
    <w:pPr>
      <w:numPr>
        <w:numId w:val="7"/>
      </w:numPr>
    </w:pPr>
  </w:style>
  <w:style w:type="paragraph" w:styleId="Punktlista3">
    <w:name w:val="List Bullet 3"/>
    <w:basedOn w:val="Normal"/>
    <w:autoRedefine/>
    <w:pPr>
      <w:numPr>
        <w:numId w:val="8"/>
      </w:numPr>
    </w:pPr>
  </w:style>
  <w:style w:type="paragraph" w:styleId="Punktlista4">
    <w:name w:val="List Bullet 4"/>
    <w:basedOn w:val="Normal"/>
    <w:autoRedefine/>
    <w:pPr>
      <w:numPr>
        <w:numId w:val="9"/>
      </w:numPr>
    </w:pPr>
  </w:style>
  <w:style w:type="paragraph" w:styleId="Punktlista5">
    <w:name w:val="List Bullet 5"/>
    <w:basedOn w:val="Normal"/>
    <w:autoRedefine/>
    <w:pPr>
      <w:numPr>
        <w:numId w:val="10"/>
      </w:numPr>
    </w:pPr>
  </w:style>
  <w:style w:type="character" w:styleId="Radnummer">
    <w:name w:val="line number"/>
    <w:rPr>
      <w:lang w:val="sv-SE"/>
    </w:rPr>
  </w:style>
  <w:style w:type="paragraph" w:styleId="Rubrik">
    <w:name w:val="Title"/>
    <w:basedOn w:val="Normal"/>
    <w:autoRedefine/>
    <w:uiPriority w:val="10"/>
    <w:rsid w:val="008F5027"/>
    <w:pPr>
      <w:spacing w:before="240" w:after="60"/>
      <w:outlineLvl w:val="0"/>
    </w:pPr>
    <w:rPr>
      <w:rFonts w:asciiTheme="minorHAnsi" w:hAnsiTheme="minorHAnsi" w:cs="Arial"/>
      <w:b/>
      <w:bCs/>
      <w:sz w:val="32"/>
      <w:szCs w:val="32"/>
    </w:rPr>
  </w:style>
  <w:style w:type="paragraph" w:styleId="Sidfot">
    <w:name w:val="footer"/>
    <w:basedOn w:val="Normal"/>
    <w:pPr>
      <w:tabs>
        <w:tab w:val="center" w:pos="4536"/>
        <w:tab w:val="right" w:pos="9072"/>
      </w:tabs>
    </w:pPr>
  </w:style>
  <w:style w:type="character" w:styleId="Sidnummer">
    <w:name w:val="page number"/>
    <w:rPr>
      <w:lang w:val="sv-SE"/>
    </w:rPr>
  </w:style>
  <w:style w:type="paragraph" w:customStyle="1" w:styleId="Slutkommentar">
    <w:name w:val="Slutkommentar"/>
    <w:basedOn w:val="Normal"/>
    <w:autoRedefine/>
    <w:pPr>
      <w:tabs>
        <w:tab w:val="left" w:pos="600"/>
      </w:tabs>
    </w:pPr>
    <w:rPr>
      <w:rFonts w:ascii="Arial" w:hAnsi="Arial" w:cs="Arial"/>
    </w:rPr>
  </w:style>
  <w:style w:type="character" w:customStyle="1" w:styleId="Slutkommentarsreferens">
    <w:name w:val="Slutkommentarsreferens"/>
    <w:rPr>
      <w:position w:val="0"/>
      <w:vertAlign w:val="superscript"/>
      <w:lang w:val="sv-SE"/>
    </w:rPr>
  </w:style>
  <w:style w:type="character" w:styleId="Stark">
    <w:name w:val="Strong"/>
    <w:uiPriority w:val="22"/>
    <w:qFormat/>
    <w:rPr>
      <w:b/>
      <w:bCs/>
      <w:lang w:val="sv-SE"/>
    </w:rPr>
  </w:style>
  <w:style w:type="paragraph" w:styleId="Underrubrik">
    <w:name w:val="Subtitle"/>
    <w:basedOn w:val="Normal"/>
    <w:uiPriority w:val="11"/>
    <w:pPr>
      <w:spacing w:after="60"/>
      <w:jc w:val="center"/>
      <w:outlineLvl w:val="1"/>
    </w:pPr>
    <w:rPr>
      <w:rFonts w:ascii="Arial" w:hAnsi="Arial" w:cs="Arial"/>
      <w:szCs w:val="24"/>
    </w:rPr>
  </w:style>
  <w:style w:type="paragraph" w:styleId="Ballong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Rubrik3Char">
    <w:name w:val="Rubrik 3 Char"/>
    <w:uiPriority w:val="9"/>
    <w:rPr>
      <w:rFonts w:ascii="Arial" w:hAnsi="Arial" w:cs="Arial"/>
      <w:b/>
      <w:i/>
      <w:kern w:val="3"/>
      <w:sz w:val="32"/>
      <w:szCs w:val="32"/>
      <w:lang w:val="sv-SE" w:eastAsia="en-US" w:bidi="he-IL"/>
    </w:rPr>
  </w:style>
  <w:style w:type="character" w:customStyle="1" w:styleId="BrdtextChar">
    <w:name w:val="Brödtext Char"/>
    <w:rPr>
      <w:rFonts w:ascii="Calibri" w:hAnsi="Calibri" w:cs="Calibri"/>
      <w:bCs/>
      <w:kern w:val="3"/>
      <w:sz w:val="22"/>
      <w:szCs w:val="22"/>
      <w:lang w:eastAsia="en-US" w:bidi="he-IL"/>
    </w:rPr>
  </w:style>
  <w:style w:type="character" w:styleId="Olstomnmnande">
    <w:name w:val="Unresolved Mention"/>
    <w:rPr>
      <w:color w:val="605E5C"/>
      <w:shd w:val="clear" w:color="auto" w:fill="E1DFDD"/>
    </w:rPr>
  </w:style>
  <w:style w:type="character" w:customStyle="1" w:styleId="SidfotChar">
    <w:name w:val="Sidfot Char"/>
    <w:rPr>
      <w:rFonts w:ascii="Calibri" w:hAnsi="Calibri"/>
      <w:kern w:val="3"/>
      <w:sz w:val="22"/>
      <w:lang w:eastAsia="en-US" w:bidi="he-IL"/>
    </w:rPr>
  </w:style>
  <w:style w:type="numbering" w:customStyle="1" w:styleId="LFO3">
    <w:name w:val="LFO3"/>
    <w:basedOn w:val="Ingenlista"/>
    <w:pPr>
      <w:numPr>
        <w:numId w:val="1"/>
      </w:numPr>
    </w:pPr>
  </w:style>
  <w:style w:type="numbering" w:customStyle="1" w:styleId="LFO4">
    <w:name w:val="LFO4"/>
    <w:basedOn w:val="Ingenlista"/>
    <w:pPr>
      <w:numPr>
        <w:numId w:val="2"/>
      </w:numPr>
    </w:pPr>
  </w:style>
  <w:style w:type="numbering" w:customStyle="1" w:styleId="LFO5">
    <w:name w:val="LFO5"/>
    <w:basedOn w:val="Ingenlista"/>
    <w:pPr>
      <w:numPr>
        <w:numId w:val="3"/>
      </w:numPr>
    </w:pPr>
  </w:style>
  <w:style w:type="numbering" w:customStyle="1" w:styleId="LFO6">
    <w:name w:val="LFO6"/>
    <w:basedOn w:val="Ingenlista"/>
    <w:pPr>
      <w:numPr>
        <w:numId w:val="4"/>
      </w:numPr>
    </w:pPr>
  </w:style>
  <w:style w:type="numbering" w:customStyle="1" w:styleId="LFO7">
    <w:name w:val="LFO7"/>
    <w:basedOn w:val="Ingenlista"/>
    <w:pPr>
      <w:numPr>
        <w:numId w:val="5"/>
      </w:numPr>
    </w:pPr>
  </w:style>
  <w:style w:type="numbering" w:customStyle="1" w:styleId="LFO8">
    <w:name w:val="LFO8"/>
    <w:basedOn w:val="Ingenlista"/>
    <w:pPr>
      <w:numPr>
        <w:numId w:val="6"/>
      </w:numPr>
    </w:pPr>
  </w:style>
  <w:style w:type="numbering" w:customStyle="1" w:styleId="LFO9">
    <w:name w:val="LFO9"/>
    <w:basedOn w:val="Ingenlista"/>
    <w:pPr>
      <w:numPr>
        <w:numId w:val="7"/>
      </w:numPr>
    </w:pPr>
  </w:style>
  <w:style w:type="numbering" w:customStyle="1" w:styleId="LFO10">
    <w:name w:val="LFO10"/>
    <w:basedOn w:val="Ingenlista"/>
    <w:pPr>
      <w:numPr>
        <w:numId w:val="8"/>
      </w:numPr>
    </w:pPr>
  </w:style>
  <w:style w:type="numbering" w:customStyle="1" w:styleId="LFO11">
    <w:name w:val="LFO11"/>
    <w:basedOn w:val="Ingenlista"/>
    <w:pPr>
      <w:numPr>
        <w:numId w:val="9"/>
      </w:numPr>
    </w:pPr>
  </w:style>
  <w:style w:type="numbering" w:customStyle="1" w:styleId="LFO12">
    <w:name w:val="LFO12"/>
    <w:basedOn w:val="Ingenlista"/>
    <w:pPr>
      <w:numPr>
        <w:numId w:val="10"/>
      </w:numPr>
    </w:pPr>
  </w:style>
  <w:style w:type="paragraph" w:styleId="Ingetavstnd">
    <w:name w:val="No Spacing"/>
    <w:uiPriority w:val="1"/>
    <w:qFormat/>
    <w:rsid w:val="008F5027"/>
    <w:rPr>
      <w:rFonts w:ascii="Calibri" w:hAnsi="Calibri"/>
      <w:kern w:val="3"/>
      <w:sz w:val="22"/>
      <w:lang w:eastAsia="en-US" w:bidi="he-IL"/>
    </w:rPr>
  </w:style>
  <w:style w:type="paragraph" w:styleId="Liststycke">
    <w:name w:val="List Paragraph"/>
    <w:basedOn w:val="Normal"/>
    <w:autoRedefine/>
    <w:uiPriority w:val="34"/>
    <w:qFormat/>
    <w:rsid w:val="005812EC"/>
    <w:pPr>
      <w:numPr>
        <w:numId w:val="21"/>
      </w:numPr>
      <w:autoSpaceDN/>
      <w:spacing w:after="160" w:line="259" w:lineRule="auto"/>
      <w:contextualSpacing/>
      <w:textAlignment w:val="auto"/>
    </w:pPr>
    <w:rPr>
      <w:rFonts w:eastAsiaTheme="minorHAnsi" w:cstheme="minorBidi"/>
      <w:kern w:val="2"/>
      <w:szCs w:val="22"/>
      <w:lang w:bidi="ar-SA"/>
      <w14:ligatures w14:val="standardContextual"/>
    </w:rPr>
  </w:style>
  <w:style w:type="paragraph" w:styleId="Citat">
    <w:name w:val="Quote"/>
    <w:basedOn w:val="Normal"/>
    <w:next w:val="Normal"/>
    <w:link w:val="CitatChar"/>
    <w:autoRedefine/>
    <w:uiPriority w:val="29"/>
    <w:qFormat/>
    <w:rsid w:val="00ED4D5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D4D57"/>
    <w:rPr>
      <w:rFonts w:ascii="TT Norms Pro" w:hAnsi="TT Norms Pro"/>
      <w:i/>
      <w:iCs/>
      <w:color w:val="404040" w:themeColor="text1" w:themeTint="BF"/>
      <w:kern w:val="3"/>
      <w:sz w:val="24"/>
      <w:lang w:eastAsia="en-US" w:bidi="he-IL"/>
    </w:rPr>
  </w:style>
  <w:style w:type="table" w:styleId="Tabellrutnt">
    <w:name w:val="Table Grid"/>
    <w:basedOn w:val="Normaltabell"/>
    <w:uiPriority w:val="39"/>
    <w:rsid w:val="00A1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rdtextChar1">
    <w:name w:val="Brödtext Char1"/>
    <w:basedOn w:val="Standardstycketeckensnitt"/>
    <w:link w:val="Brdtext"/>
    <w:rsid w:val="000843B7"/>
    <w:rPr>
      <w:rFonts w:ascii="TT Norms Pro" w:hAnsi="TT Norms Pro" w:cs="Calibri"/>
      <w:bCs/>
      <w:kern w:val="3"/>
      <w:sz w:val="22"/>
      <w:szCs w:val="22"/>
      <w:lang w:eastAsia="en-US" w:bidi="he-IL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BD0F9D"/>
    <w:rPr>
      <w:rFonts w:ascii="TT Norms Pro" w:hAnsi="TT Norms Pro"/>
      <w:kern w:val="3"/>
      <w:sz w:val="22"/>
      <w:lang w:eastAsia="en-US" w:bidi="he-IL"/>
    </w:rPr>
  </w:style>
  <w:style w:type="character" w:customStyle="1" w:styleId="ui-provider">
    <w:name w:val="ui-provider"/>
    <w:basedOn w:val="Standardstycketeckensnitt"/>
    <w:rsid w:val="00510985"/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2B1384"/>
    <w:rPr>
      <w:b/>
      <w:bCs/>
      <w:sz w:val="20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2B1384"/>
    <w:rPr>
      <w:rFonts w:ascii="TT Norms Pro" w:hAnsi="TT Norms Pro"/>
      <w:b/>
      <w:bCs/>
      <w:kern w:val="3"/>
      <w:sz w:val="22"/>
      <w:lang w:eastAsia="en-US" w:bidi="he-IL"/>
    </w:rPr>
  </w:style>
  <w:style w:type="character" w:customStyle="1" w:styleId="Rubrik2Char">
    <w:name w:val="Rubrik 2 Char"/>
    <w:basedOn w:val="Standardstycketeckensnitt"/>
    <w:link w:val="Rubrik2"/>
    <w:uiPriority w:val="9"/>
    <w:rsid w:val="00B74174"/>
    <w:rPr>
      <w:rFonts w:ascii="TT Norms Pro Medium" w:hAnsi="TT Norms Pro Medium" w:cs="Calibri"/>
      <w:kern w:val="3"/>
      <w:sz w:val="28"/>
      <w:szCs w:val="22"/>
      <w:lang w:eastAsia="en-US" w:bidi="he-IL"/>
    </w:rPr>
  </w:style>
  <w:style w:type="character" w:customStyle="1" w:styleId="hljs-string">
    <w:name w:val="hljs-string"/>
    <w:basedOn w:val="Standardstycketeckensnitt"/>
    <w:rsid w:val="00806290"/>
  </w:style>
  <w:style w:type="character" w:customStyle="1" w:styleId="hljs-keyword">
    <w:name w:val="hljs-keyword"/>
    <w:basedOn w:val="Standardstycketeckensnitt"/>
    <w:rsid w:val="00806290"/>
  </w:style>
  <w:style w:type="character" w:customStyle="1" w:styleId="hljs-operator">
    <w:name w:val="hljs-operator"/>
    <w:basedOn w:val="Standardstycketeckensnitt"/>
    <w:rsid w:val="00806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2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7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file:///G:\Produkter\Resurser\Aveki%20hj&#228;lptexter\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G:\Utveckling\Projekt\VA-banken%20Dokument\Script\2026.1" TargetMode="External"/><Relationship Id="rId34" Type="http://schemas.openxmlformats.org/officeDocument/2006/relationships/fontTable" Target="fontTable.xml"/><Relationship Id="rId7" Type="http://schemas.openxmlformats.org/officeDocument/2006/relationships/hyperlink" Target="file:///G:\Produkter\1%20VA-banken\2026.1\Bilaga_2026.1%20Settings%20st&#228;da%20(ej%20Internet%20-%20Aveki%20Admin).docx" TargetMode="External"/><Relationship Id="rId12" Type="http://schemas.microsoft.com/office/2018/08/relationships/commentsExtensible" Target="commentsExtensible.xml"/><Relationship Id="rId17" Type="http://schemas.openxmlformats.org/officeDocument/2006/relationships/hyperlink" Target="file:///G:\Produkter\1%20VA-banken\Upps&#228;ttning\Moduler\Rapporter\2025.2\Arbetsorder\Arbetsorder_2025_2.repx" TargetMode="External"/><Relationship Id="rId25" Type="http://schemas.openxmlformats.org/officeDocument/2006/relationships/hyperlink" Target="file:///\\vautvapp001\Gemensam\Produkter\1%20VA-banken\2026.1\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file:///G:\Produkter\1%20VA-banken\Upps&#228;ttning\FIR\FIR-Future%20from%2025.2.docx." TargetMode="External"/><Relationship Id="rId29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hyperlink" Target="https://integration-v4-api.ledningskollen.se/api/v4/" TargetMode="External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file:///\\vautvapp001\Gemensam\Produkter\1%20VA-banken\2026.1\en" TargetMode="External"/><Relationship Id="rId28" Type="http://schemas.openxmlformats.org/officeDocument/2006/relationships/hyperlink" Target="file://C:/VAbanken_F%C3%A4lt/Helptext/Offline_help/Start.htm" TargetMode="External"/><Relationship Id="rId36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yperlink" Target="file:///G:\Produkter\1%20VA-banken\Upps&#228;ttning\FIR\FIR-Future%20from%2025.2.docx.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4.png"/><Relationship Id="rId22" Type="http://schemas.openxmlformats.org/officeDocument/2006/relationships/hyperlink" Target="file:///G:\Produkter\Konsultation\Aktivera%20historikloggning\" TargetMode="External"/><Relationship Id="rId27" Type="http://schemas.openxmlformats.org/officeDocument/2006/relationships/hyperlink" Target="file:///\\avekiapp002\Builds\Aveki.Help" TargetMode="External"/><Relationship Id="rId30" Type="http://schemas.openxmlformats.org/officeDocument/2006/relationships/header" Target="header1.xml"/><Relationship Id="rId35" Type="http://schemas.microsoft.com/office/2011/relationships/people" Target="people.xml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F&#246;retaget\Kommunikation\Mallar\Dokumentmal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Dokumentmall.dotx</Template>
  <TotalTime>4</TotalTime>
  <Pages>16</Pages>
  <Words>3057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Brev</vt:lpstr>
    </vt:vector>
  </TitlesOfParts>
  <Company/>
  <LinksUpToDate>false</LinksUpToDate>
  <CharactersWithSpaces>19225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Brev</dc:title>
  <dc:subject/>
  <dc:creator>Andreas Petersson</dc:creator>
  <cp:lastModifiedBy>Sofie Backö</cp:lastModifiedBy>
  <cp:revision>4</cp:revision>
  <cp:lastPrinted>2019-03-22T14:22:00Z</cp:lastPrinted>
  <dcterms:created xsi:type="dcterms:W3CDTF">2026-06-17T12:22:00Z</dcterms:created>
  <dcterms:modified xsi:type="dcterms:W3CDTF">2026-08-11T14:41:00Z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</Properties>
</file>